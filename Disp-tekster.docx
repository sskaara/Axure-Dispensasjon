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4B8" w:rsidRDefault="00D574B8">
      <w:pPr>
        <w:pStyle w:val="NoSpacing"/>
        <w:rPr>
          <w:rFonts w:ascii="Cambria" w:hAnsi="Cambria"/>
          <w:sz w:val="72"/>
          <w:szCs w:val="72"/>
        </w:rPr>
      </w:pPr>
    </w:p>
    <w:p w:rsidR="00D574B8" w:rsidRDefault="00D574B8">
      <w:pPr>
        <w:pStyle w:val="NoSpacing"/>
        <w:rPr>
          <w:rFonts w:ascii="Cambria" w:hAnsi="Cambria"/>
          <w:sz w:val="72"/>
          <w:szCs w:val="72"/>
        </w:rPr>
      </w:pPr>
    </w:p>
    <w:p w:rsidR="00D574B8" w:rsidRDefault="00D574B8">
      <w:pPr>
        <w:pStyle w:val="NoSpacing"/>
        <w:rPr>
          <w:rFonts w:ascii="Cambria" w:hAnsi="Cambria"/>
          <w:sz w:val="72"/>
          <w:szCs w:val="72"/>
        </w:rPr>
      </w:pPr>
    </w:p>
    <w:p w:rsidR="00F5424F" w:rsidRDefault="00F5424F" w:rsidP="00F5424F">
      <w:pPr>
        <w:pStyle w:val="NoSpacing"/>
        <w:rPr>
          <w:rFonts w:ascii="Cambria" w:hAnsi="Cambria"/>
          <w:sz w:val="72"/>
          <w:szCs w:val="72"/>
        </w:rPr>
      </w:pPr>
    </w:p>
    <w:p w:rsidR="00F5424F" w:rsidRDefault="00F5424F" w:rsidP="00F5424F">
      <w:pPr>
        <w:pStyle w:val="NoSpacing"/>
        <w:rPr>
          <w:rFonts w:ascii="Cambria" w:hAnsi="Cambria"/>
          <w:sz w:val="72"/>
          <w:szCs w:val="72"/>
        </w:rPr>
      </w:pPr>
    </w:p>
    <w:p w:rsidR="00F5424F" w:rsidRPr="00F5424F" w:rsidRDefault="00F5424F" w:rsidP="00F5424F">
      <w:pPr>
        <w:pStyle w:val="NoSpacing"/>
        <w:rPr>
          <w:rFonts w:asciiTheme="majorHAnsi" w:hAnsiTheme="majorHAnsi"/>
          <w:b/>
          <w:color w:val="7F7F7F" w:themeColor="text1" w:themeTint="80"/>
          <w:sz w:val="40"/>
          <w:lang w:val="nb-NO"/>
        </w:rPr>
      </w:pPr>
      <w:r>
        <w:rPr>
          <w:rFonts w:asciiTheme="majorHAnsi" w:hAnsiTheme="majorHAnsi"/>
          <w:sz w:val="72"/>
          <w:lang w:val="nb-NO"/>
        </w:rPr>
        <w:t>Forslag til tekster i SSN og Njord samt vedtaksbrev for dispensasjon</w:t>
      </w:r>
    </w:p>
    <w:p w:rsidR="00D574B8" w:rsidRPr="007B06A4" w:rsidRDefault="00D574B8" w:rsidP="007B06A4">
      <w:pPr>
        <w:pStyle w:val="ProposalSubTitle"/>
        <w:spacing w:before="0"/>
        <w:ind w:left="57"/>
        <w:jc w:val="left"/>
        <w:rPr>
          <w:rFonts w:asciiTheme="majorHAnsi" w:hAnsiTheme="majorHAnsi"/>
          <w:b w:val="0"/>
          <w:color w:val="7F7F7F" w:themeColor="text1" w:themeTint="80"/>
          <w:sz w:val="40"/>
        </w:rPr>
      </w:pPr>
    </w:p>
    <w:p w:rsidR="00D574B8" w:rsidRPr="007B06A4" w:rsidRDefault="00D574B8" w:rsidP="00D574B8">
      <w:pPr>
        <w:pStyle w:val="ProposalSubTitle"/>
        <w:jc w:val="left"/>
      </w:pPr>
    </w:p>
    <w:p w:rsidR="00D574B8" w:rsidRPr="007B06A4" w:rsidRDefault="00D574B8" w:rsidP="00D574B8">
      <w:pPr>
        <w:pStyle w:val="ProposalSubTitle"/>
      </w:pPr>
    </w:p>
    <w:p w:rsidR="00E46B82" w:rsidRDefault="00E46B82" w:rsidP="00E46B82">
      <w:pPr>
        <w:pStyle w:val="ProposalSubTitle"/>
        <w:spacing w:before="0"/>
        <w:ind w:left="57"/>
        <w:jc w:val="left"/>
        <w:rPr>
          <w:rFonts w:asciiTheme="majorHAnsi" w:hAnsiTheme="majorHAnsi"/>
          <w:b w:val="0"/>
          <w:color w:val="FFFFFF" w:themeColor="background1"/>
          <w:sz w:val="40"/>
        </w:rPr>
      </w:pPr>
    </w:p>
    <w:p w:rsidR="00E46B82" w:rsidRPr="00F5424F" w:rsidRDefault="00F5424F" w:rsidP="00E46B82">
      <w:pPr>
        <w:pStyle w:val="ProposalSubTitle"/>
        <w:spacing w:before="0"/>
        <w:ind w:left="57"/>
        <w:jc w:val="left"/>
        <w:rPr>
          <w:rFonts w:asciiTheme="majorHAnsi" w:hAnsiTheme="majorHAnsi"/>
          <w:b w:val="0"/>
          <w:color w:val="auto"/>
          <w:sz w:val="40"/>
        </w:rPr>
      </w:pPr>
      <w:r>
        <w:rPr>
          <w:rFonts w:asciiTheme="majorHAnsi" w:hAnsiTheme="majorHAnsi"/>
          <w:b w:val="0"/>
          <w:color w:val="auto"/>
          <w:sz w:val="40"/>
        </w:rPr>
        <w:t>19</w:t>
      </w:r>
      <w:r w:rsidR="00E46B82" w:rsidRPr="00F5424F">
        <w:rPr>
          <w:rFonts w:asciiTheme="majorHAnsi" w:hAnsiTheme="majorHAnsi"/>
          <w:b w:val="0"/>
          <w:color w:val="auto"/>
          <w:sz w:val="40"/>
        </w:rPr>
        <w:t>.0</w:t>
      </w:r>
      <w:r>
        <w:rPr>
          <w:rFonts w:asciiTheme="majorHAnsi" w:hAnsiTheme="majorHAnsi"/>
          <w:b w:val="0"/>
          <w:color w:val="auto"/>
          <w:sz w:val="40"/>
        </w:rPr>
        <w:t>8</w:t>
      </w:r>
      <w:r w:rsidR="00E46B82" w:rsidRPr="00F5424F">
        <w:rPr>
          <w:rFonts w:asciiTheme="majorHAnsi" w:hAnsiTheme="majorHAnsi"/>
          <w:b w:val="0"/>
          <w:color w:val="auto"/>
          <w:sz w:val="40"/>
        </w:rPr>
        <w:t>.2015</w:t>
      </w:r>
    </w:p>
    <w:p w:rsidR="00D574B8" w:rsidRPr="007B06A4" w:rsidRDefault="00D574B8"/>
    <w:p w:rsidR="00F5424F" w:rsidRDefault="00F5424F">
      <w:pPr>
        <w:kinsoku/>
        <w:spacing w:before="0" w:line="240" w:lineRule="auto"/>
        <w:rPr>
          <w:rFonts w:asciiTheme="majorHAnsi" w:hAnsiTheme="majorHAnsi"/>
          <w:b/>
          <w:bCs/>
          <w:snapToGrid w:val="0"/>
          <w:color w:val="009BCC"/>
          <w:kern w:val="32"/>
          <w:sz w:val="32"/>
          <w:szCs w:val="32"/>
        </w:rPr>
      </w:pPr>
      <w:bookmarkStart w:id="0" w:name="_Toc419129783"/>
      <w:bookmarkStart w:id="1" w:name="_Toc419197809"/>
      <w:r>
        <w:br w:type="page"/>
      </w:r>
    </w:p>
    <w:bookmarkEnd w:id="0"/>
    <w:bookmarkEnd w:id="1"/>
    <w:p w:rsidR="00F5424F" w:rsidRDefault="00F5424F" w:rsidP="00F5424F">
      <w:pPr>
        <w:pStyle w:val="Heading1"/>
      </w:pPr>
      <w:r>
        <w:lastRenderedPageBreak/>
        <w:t>Bakgrunn</w:t>
      </w:r>
    </w:p>
    <w:p w:rsidR="00F5424F" w:rsidRPr="002C5522" w:rsidRDefault="00FA6F31" w:rsidP="00F5424F">
      <w:pPr>
        <w:rPr>
          <w:sz w:val="24"/>
          <w:szCs w:val="24"/>
        </w:rPr>
      </w:pPr>
      <w:r w:rsidRPr="002C5522">
        <w:rPr>
          <w:sz w:val="24"/>
          <w:szCs w:val="24"/>
        </w:rPr>
        <w:t>Det er viktig at Kystverket har et bevisst forhold til ordlyd for de tekster som treffer søker via SafeSeaNet</w:t>
      </w:r>
      <w:r w:rsidR="00CF74F3">
        <w:rPr>
          <w:sz w:val="24"/>
          <w:szCs w:val="24"/>
        </w:rPr>
        <w:t xml:space="preserve"> samt tekster for</w:t>
      </w:r>
      <w:r w:rsidRPr="002C5522">
        <w:rPr>
          <w:sz w:val="24"/>
          <w:szCs w:val="24"/>
        </w:rPr>
        <w:t xml:space="preserve"> losformidler, losoldermann samt Forvaltningen i prosessen med å søke om og saksbehandle søknader om dispensasjon. Dette inkluderer mal for vedtaksbrev </w:t>
      </w:r>
      <w:r w:rsidR="00CF74F3">
        <w:rPr>
          <w:sz w:val="24"/>
          <w:szCs w:val="24"/>
        </w:rPr>
        <w:t>i</w:t>
      </w:r>
      <w:r w:rsidRPr="002C5522">
        <w:rPr>
          <w:sz w:val="24"/>
          <w:szCs w:val="24"/>
        </w:rPr>
        <w:t xml:space="preserve"> både norsk og engelsk språkdrakt.</w:t>
      </w:r>
    </w:p>
    <w:p w:rsidR="00FA6F31" w:rsidRDefault="00FA6F31" w:rsidP="00F5424F">
      <w:pPr>
        <w:rPr>
          <w:sz w:val="24"/>
          <w:szCs w:val="24"/>
        </w:rPr>
      </w:pPr>
      <w:r w:rsidRPr="002C5522">
        <w:rPr>
          <w:sz w:val="24"/>
          <w:szCs w:val="24"/>
        </w:rPr>
        <w:t xml:space="preserve">Nedenfor vises Njord-prosjektet sitt forslag med </w:t>
      </w:r>
      <w:r w:rsidRPr="00CD5387">
        <w:rPr>
          <w:color w:val="FF0000"/>
          <w:sz w:val="24"/>
          <w:szCs w:val="24"/>
        </w:rPr>
        <w:t>rød tekst</w:t>
      </w:r>
      <w:r w:rsidR="00CD5387">
        <w:rPr>
          <w:sz w:val="24"/>
          <w:szCs w:val="24"/>
        </w:rPr>
        <w:t>,</w:t>
      </w:r>
      <w:r w:rsidRPr="002C5522">
        <w:rPr>
          <w:sz w:val="24"/>
          <w:szCs w:val="24"/>
        </w:rPr>
        <w:t xml:space="preserve"> som Kystverket må revidere der en ser behov.</w:t>
      </w:r>
    </w:p>
    <w:p w:rsidR="00CF74F3" w:rsidRDefault="00CF74F3" w:rsidP="00F5424F">
      <w:pPr>
        <w:rPr>
          <w:sz w:val="24"/>
          <w:szCs w:val="24"/>
        </w:rPr>
      </w:pPr>
      <w:r>
        <w:rPr>
          <w:sz w:val="24"/>
          <w:szCs w:val="24"/>
        </w:rPr>
        <w:t xml:space="preserve">Disse </w:t>
      </w:r>
      <w:proofErr w:type="spellStart"/>
      <w:r>
        <w:rPr>
          <w:sz w:val="24"/>
          <w:szCs w:val="24"/>
        </w:rPr>
        <w:t>teksene</w:t>
      </w:r>
      <w:proofErr w:type="spellEnd"/>
      <w:r>
        <w:rPr>
          <w:sz w:val="24"/>
          <w:szCs w:val="24"/>
        </w:rPr>
        <w:t xml:space="preserve"> er hentet fra spesifikasjonen som er tilgjengelig via denne linken:</w:t>
      </w:r>
    </w:p>
    <w:p w:rsidR="00CF74F3" w:rsidRDefault="00D640EB" w:rsidP="00F5424F">
      <w:pPr>
        <w:rPr>
          <w:sz w:val="24"/>
          <w:szCs w:val="24"/>
        </w:rPr>
      </w:pPr>
      <w:hyperlink r:id="rId11" w:history="1">
        <w:r w:rsidR="00CF74F3" w:rsidRPr="00094832">
          <w:rPr>
            <w:rStyle w:val="Hyperlink"/>
            <w:sz w:val="24"/>
            <w:szCs w:val="24"/>
          </w:rPr>
          <w:t>http://wma3jj.axshare.com/</w:t>
        </w:r>
      </w:hyperlink>
    </w:p>
    <w:p w:rsidR="00F5424F" w:rsidRDefault="00CF74F3" w:rsidP="00F5424F">
      <w:pPr>
        <w:rPr>
          <w:sz w:val="24"/>
          <w:szCs w:val="24"/>
        </w:rPr>
      </w:pPr>
      <w:r>
        <w:rPr>
          <w:sz w:val="24"/>
          <w:szCs w:val="24"/>
        </w:rPr>
        <w:t>Passord: disp123</w:t>
      </w:r>
    </w:p>
    <w:p w:rsidR="00CF74F3" w:rsidRPr="00CF74F3" w:rsidRDefault="00CF74F3" w:rsidP="00F5424F">
      <w:pPr>
        <w:rPr>
          <w:sz w:val="24"/>
          <w:szCs w:val="24"/>
        </w:rPr>
      </w:pPr>
    </w:p>
    <w:p w:rsidR="00F5424F" w:rsidRPr="00F5424F" w:rsidRDefault="00F5424F" w:rsidP="00FA6F31">
      <w:pPr>
        <w:pStyle w:val="Heading1"/>
      </w:pPr>
      <w:r w:rsidRPr="00F5424F">
        <w:t>Tekster for søknad om dispensasjon</w:t>
      </w:r>
      <w:r>
        <w:t xml:space="preserve"> via SSN</w:t>
      </w:r>
    </w:p>
    <w:p w:rsidR="00F5424F" w:rsidRPr="002C5522" w:rsidRDefault="00F5424F" w:rsidP="00F5424F">
      <w:pPr>
        <w:rPr>
          <w:color w:val="FF0000"/>
          <w:sz w:val="24"/>
          <w:szCs w:val="24"/>
        </w:rPr>
      </w:pPr>
      <w:r w:rsidRPr="002C5522">
        <w:rPr>
          <w:sz w:val="24"/>
          <w:szCs w:val="24"/>
        </w:rPr>
        <w:t xml:space="preserve">For å kunne legge inn en søknad om dispensasjon, må søker krysse av for dette i kontekst et tidligere innmeldt losoppdrag. Teksten til dette krysset </w:t>
      </w:r>
      <w:r w:rsidR="00CD5387">
        <w:rPr>
          <w:sz w:val="24"/>
          <w:szCs w:val="24"/>
        </w:rPr>
        <w:t xml:space="preserve">foreslås å </w:t>
      </w:r>
      <w:proofErr w:type="gramStart"/>
      <w:r w:rsidR="00CD5387">
        <w:rPr>
          <w:sz w:val="24"/>
          <w:szCs w:val="24"/>
        </w:rPr>
        <w:t>være</w:t>
      </w:r>
      <w:r w:rsidRPr="002C5522">
        <w:rPr>
          <w:sz w:val="24"/>
          <w:szCs w:val="24"/>
        </w:rPr>
        <w:t>:</w:t>
      </w:r>
      <w:r w:rsidRPr="002C5522">
        <w:rPr>
          <w:sz w:val="24"/>
          <w:szCs w:val="24"/>
        </w:rPr>
        <w:br/>
      </w:r>
      <w:proofErr w:type="spellStart"/>
      <w:r w:rsidRPr="002C5522">
        <w:rPr>
          <w:color w:val="FF0000"/>
          <w:sz w:val="24"/>
          <w:szCs w:val="24"/>
        </w:rPr>
        <w:t>Apply</w:t>
      </w:r>
      <w:proofErr w:type="spellEnd"/>
      <w:proofErr w:type="gramEnd"/>
      <w:r w:rsidRPr="002C5522">
        <w:rPr>
          <w:color w:val="FF0000"/>
          <w:sz w:val="24"/>
          <w:szCs w:val="24"/>
        </w:rPr>
        <w:t xml:space="preserve"> for </w:t>
      </w:r>
      <w:proofErr w:type="spellStart"/>
      <w:r w:rsidRPr="002C5522">
        <w:rPr>
          <w:color w:val="FF0000"/>
          <w:sz w:val="24"/>
          <w:szCs w:val="24"/>
        </w:rPr>
        <w:t>exemption</w:t>
      </w:r>
      <w:proofErr w:type="spellEnd"/>
      <w:r w:rsidRPr="002C5522">
        <w:rPr>
          <w:color w:val="FF0000"/>
          <w:sz w:val="24"/>
          <w:szCs w:val="24"/>
        </w:rPr>
        <w:t xml:space="preserve"> from </w:t>
      </w:r>
      <w:proofErr w:type="spellStart"/>
      <w:r w:rsidRPr="002C5522">
        <w:rPr>
          <w:color w:val="FF0000"/>
          <w:sz w:val="24"/>
          <w:szCs w:val="24"/>
        </w:rPr>
        <w:t>compulsory</w:t>
      </w:r>
      <w:proofErr w:type="spellEnd"/>
      <w:r w:rsidRPr="002C5522">
        <w:rPr>
          <w:color w:val="FF0000"/>
          <w:sz w:val="24"/>
          <w:szCs w:val="24"/>
        </w:rPr>
        <w:t xml:space="preserve"> </w:t>
      </w:r>
      <w:proofErr w:type="spellStart"/>
      <w:r w:rsidRPr="002C5522">
        <w:rPr>
          <w:color w:val="FF0000"/>
          <w:sz w:val="24"/>
          <w:szCs w:val="24"/>
        </w:rPr>
        <w:t>pilotage</w:t>
      </w:r>
      <w:proofErr w:type="spellEnd"/>
    </w:p>
    <w:p w:rsidR="00F5424F" w:rsidRPr="002C5522" w:rsidRDefault="00F5424F" w:rsidP="00F5424F">
      <w:pPr>
        <w:rPr>
          <w:sz w:val="24"/>
          <w:szCs w:val="24"/>
        </w:rPr>
      </w:pPr>
      <w:r w:rsidRPr="002C5522">
        <w:rPr>
          <w:sz w:val="24"/>
          <w:szCs w:val="24"/>
        </w:rPr>
        <w:t xml:space="preserve">Informasjonstekst knyttet til dette avkryssingsvalget som skal vises når søker krysser på symbolet </w:t>
      </w:r>
      <w:r w:rsidRPr="002C5522">
        <w:rPr>
          <w:b/>
          <w:sz w:val="24"/>
          <w:szCs w:val="24"/>
        </w:rPr>
        <w:t>[?]</w:t>
      </w:r>
      <w:r w:rsidRPr="002C5522">
        <w:rPr>
          <w:sz w:val="24"/>
          <w:szCs w:val="24"/>
        </w:rPr>
        <w:t>:</w:t>
      </w:r>
    </w:p>
    <w:p w:rsidR="00F5424F" w:rsidRPr="002C5522" w:rsidRDefault="00F5424F" w:rsidP="00F5424F">
      <w:pPr>
        <w:rPr>
          <w:color w:val="FF0000"/>
          <w:sz w:val="24"/>
          <w:szCs w:val="24"/>
          <w:lang w:val="en-US"/>
        </w:rPr>
      </w:pPr>
      <w:r w:rsidRPr="002C5522">
        <w:rPr>
          <w:color w:val="FF0000"/>
          <w:sz w:val="24"/>
          <w:szCs w:val="24"/>
          <w:lang w:val="en-US"/>
        </w:rPr>
        <w:t xml:space="preserve">In order to apply for exemption from compulsory pilotage, the exemption request </w:t>
      </w:r>
      <w:proofErr w:type="gramStart"/>
      <w:r w:rsidRPr="002C5522">
        <w:rPr>
          <w:color w:val="FF0000"/>
          <w:sz w:val="24"/>
          <w:szCs w:val="24"/>
          <w:lang w:val="en-US"/>
        </w:rPr>
        <w:t>must be applied and signed by the captain</w:t>
      </w:r>
      <w:proofErr w:type="gramEnd"/>
      <w:r w:rsidRPr="002C5522">
        <w:rPr>
          <w:color w:val="FF0000"/>
          <w:sz w:val="24"/>
          <w:szCs w:val="24"/>
          <w:lang w:val="en-US"/>
        </w:rPr>
        <w:t>.</w:t>
      </w:r>
    </w:p>
    <w:p w:rsidR="00F5424F" w:rsidRPr="002C5522" w:rsidRDefault="00F5424F" w:rsidP="00F5424F">
      <w:pPr>
        <w:rPr>
          <w:sz w:val="24"/>
          <w:szCs w:val="24"/>
          <w:lang w:val="en-US"/>
        </w:rPr>
      </w:pPr>
      <w:r w:rsidRPr="002C5522">
        <w:rPr>
          <w:color w:val="FF0000"/>
          <w:sz w:val="24"/>
          <w:szCs w:val="24"/>
          <w:lang w:val="en-US"/>
        </w:rPr>
        <w:t xml:space="preserve">The application form is available for download </w:t>
      </w:r>
      <w:r w:rsidRPr="002C5522">
        <w:rPr>
          <w:color w:val="FF0000"/>
          <w:sz w:val="24"/>
          <w:szCs w:val="24"/>
          <w:u w:val="single"/>
          <w:lang w:val="en-US"/>
        </w:rPr>
        <w:t>here</w:t>
      </w:r>
      <w:r w:rsidRPr="002C5522">
        <w:rPr>
          <w:color w:val="FF0000"/>
          <w:sz w:val="24"/>
          <w:szCs w:val="24"/>
          <w:lang w:val="en-US"/>
        </w:rPr>
        <w:t xml:space="preserve"> where additional information is included regarding terms of condition. </w:t>
      </w:r>
      <w:r w:rsidRPr="002C5522">
        <w:rPr>
          <w:sz w:val="24"/>
          <w:szCs w:val="24"/>
          <w:lang w:val="en-US"/>
        </w:rPr>
        <w:t xml:space="preserve">  </w:t>
      </w:r>
    </w:p>
    <w:p w:rsidR="00F5424F" w:rsidRDefault="00F5424F" w:rsidP="00F5424F">
      <w:pPr>
        <w:rPr>
          <w:sz w:val="24"/>
          <w:szCs w:val="24"/>
        </w:rPr>
      </w:pPr>
      <w:r w:rsidRPr="002C5522">
        <w:rPr>
          <w:sz w:val="24"/>
          <w:szCs w:val="24"/>
        </w:rPr>
        <w:t xml:space="preserve">Linken det refereres til i teksten ovenfor, er ment å gjelde en webside under kysteverket.no der informasjon om prosessen, kravene for å søke, </w:t>
      </w:r>
      <w:proofErr w:type="spellStart"/>
      <w:r w:rsidRPr="002C5522">
        <w:rPr>
          <w:sz w:val="24"/>
          <w:szCs w:val="24"/>
        </w:rPr>
        <w:t>evt</w:t>
      </w:r>
      <w:proofErr w:type="spellEnd"/>
      <w:r w:rsidRPr="002C5522">
        <w:rPr>
          <w:sz w:val="24"/>
          <w:szCs w:val="24"/>
        </w:rPr>
        <w:t xml:space="preserve"> andre forhold som Kystverket ønsker å f</w:t>
      </w:r>
      <w:r w:rsidR="00CD5387">
        <w:rPr>
          <w:sz w:val="24"/>
          <w:szCs w:val="24"/>
        </w:rPr>
        <w:t>ormidle til søker. Dette er</w:t>
      </w:r>
      <w:r w:rsidRPr="002C5522">
        <w:rPr>
          <w:sz w:val="24"/>
          <w:szCs w:val="24"/>
        </w:rPr>
        <w:t xml:space="preserve"> et forslag</w:t>
      </w:r>
      <w:r w:rsidR="00CD5387">
        <w:rPr>
          <w:sz w:val="24"/>
          <w:szCs w:val="24"/>
        </w:rPr>
        <w:t xml:space="preserve"> for hvordan en kan informere om denne nye løsningen.</w:t>
      </w:r>
    </w:p>
    <w:p w:rsidR="00CD5387" w:rsidRPr="002C5522" w:rsidRDefault="00CD5387" w:rsidP="00F5424F">
      <w:pPr>
        <w:rPr>
          <w:sz w:val="24"/>
          <w:szCs w:val="24"/>
        </w:rPr>
      </w:pPr>
    </w:p>
    <w:p w:rsidR="00F5424F" w:rsidRPr="002C5522" w:rsidRDefault="00F5424F" w:rsidP="00F5424F">
      <w:pPr>
        <w:rPr>
          <w:sz w:val="24"/>
          <w:szCs w:val="24"/>
        </w:rPr>
      </w:pPr>
      <w:r w:rsidRPr="002C5522">
        <w:rPr>
          <w:sz w:val="24"/>
          <w:szCs w:val="24"/>
        </w:rPr>
        <w:t xml:space="preserve">Søknadsbegrunnelser </w:t>
      </w:r>
      <w:r w:rsidR="00CD5387">
        <w:rPr>
          <w:sz w:val="24"/>
          <w:szCs w:val="24"/>
        </w:rPr>
        <w:t xml:space="preserve">for </w:t>
      </w:r>
      <w:r w:rsidRPr="002C5522">
        <w:rPr>
          <w:sz w:val="24"/>
          <w:szCs w:val="24"/>
        </w:rPr>
        <w:t>nedtrekkliste</w:t>
      </w:r>
      <w:r w:rsidR="00CD5387">
        <w:rPr>
          <w:sz w:val="24"/>
          <w:szCs w:val="24"/>
        </w:rPr>
        <w:t>n</w:t>
      </w:r>
      <w:r w:rsidRPr="002C5522">
        <w:rPr>
          <w:sz w:val="24"/>
          <w:szCs w:val="24"/>
        </w:rPr>
        <w:t xml:space="preserve"> i SSN:</w:t>
      </w:r>
    </w:p>
    <w:p w:rsidR="00F5424F" w:rsidRPr="002C5522" w:rsidRDefault="00F5424F" w:rsidP="00F5424F">
      <w:pPr>
        <w:pStyle w:val="ListParagraph"/>
        <w:numPr>
          <w:ilvl w:val="0"/>
          <w:numId w:val="17"/>
        </w:numPr>
        <w:spacing w:before="0" w:after="160" w:line="259" w:lineRule="auto"/>
        <w:rPr>
          <w:color w:val="FF0000"/>
          <w:sz w:val="24"/>
          <w:szCs w:val="24"/>
          <w:lang w:val="en-US"/>
        </w:rPr>
      </w:pPr>
      <w:r w:rsidRPr="002C5522">
        <w:rPr>
          <w:color w:val="FF0000"/>
          <w:sz w:val="24"/>
          <w:szCs w:val="24"/>
          <w:lang w:val="en-US"/>
        </w:rPr>
        <w:t>Unacceptable delay time for pilot dispatch</w:t>
      </w:r>
    </w:p>
    <w:p w:rsidR="00F5424F" w:rsidRPr="002C5522" w:rsidRDefault="00F5424F" w:rsidP="00F5424F">
      <w:pPr>
        <w:pStyle w:val="ListParagraph"/>
        <w:numPr>
          <w:ilvl w:val="0"/>
          <w:numId w:val="17"/>
        </w:numPr>
        <w:spacing w:before="0" w:after="160" w:line="259" w:lineRule="auto"/>
        <w:rPr>
          <w:color w:val="FF0000"/>
          <w:sz w:val="24"/>
          <w:szCs w:val="24"/>
          <w:lang w:val="en-US"/>
        </w:rPr>
      </w:pPr>
      <w:r w:rsidRPr="002C5522">
        <w:rPr>
          <w:color w:val="FF0000"/>
          <w:sz w:val="24"/>
          <w:szCs w:val="24"/>
          <w:lang w:val="en-US"/>
        </w:rPr>
        <w:t>Tow exceeding the limits for the use of PEC (75 meters)</w:t>
      </w:r>
    </w:p>
    <w:p w:rsidR="00F5424F" w:rsidRPr="002C5522" w:rsidRDefault="00F5424F" w:rsidP="00F5424F">
      <w:pPr>
        <w:pStyle w:val="ListParagraph"/>
        <w:numPr>
          <w:ilvl w:val="0"/>
          <w:numId w:val="17"/>
        </w:numPr>
        <w:spacing w:before="0" w:after="160" w:line="259" w:lineRule="auto"/>
        <w:rPr>
          <w:color w:val="FF0000"/>
          <w:sz w:val="24"/>
          <w:szCs w:val="24"/>
          <w:lang w:val="en-US"/>
        </w:rPr>
      </w:pPr>
      <w:r w:rsidRPr="002C5522">
        <w:rPr>
          <w:color w:val="FF0000"/>
          <w:sz w:val="24"/>
          <w:szCs w:val="24"/>
          <w:lang w:val="en-US"/>
        </w:rPr>
        <w:t>Shifting in port</w:t>
      </w:r>
    </w:p>
    <w:p w:rsidR="00F5424F" w:rsidRPr="002C5522" w:rsidRDefault="00F5424F" w:rsidP="00F5424F">
      <w:pPr>
        <w:pStyle w:val="ListParagraph"/>
        <w:numPr>
          <w:ilvl w:val="0"/>
          <w:numId w:val="17"/>
        </w:numPr>
        <w:spacing w:before="0" w:after="160" w:line="259" w:lineRule="auto"/>
        <w:rPr>
          <w:color w:val="FF0000"/>
          <w:sz w:val="24"/>
          <w:szCs w:val="24"/>
          <w:lang w:val="en-US"/>
        </w:rPr>
      </w:pPr>
      <w:r w:rsidRPr="002C5522">
        <w:rPr>
          <w:color w:val="FF0000"/>
          <w:sz w:val="24"/>
          <w:szCs w:val="24"/>
          <w:lang w:val="en-US"/>
        </w:rPr>
        <w:t>DP operation</w:t>
      </w:r>
    </w:p>
    <w:p w:rsidR="00F5424F" w:rsidRPr="002C5522" w:rsidRDefault="00F5424F" w:rsidP="00F5424F">
      <w:pPr>
        <w:pStyle w:val="ListParagraph"/>
        <w:numPr>
          <w:ilvl w:val="0"/>
          <w:numId w:val="17"/>
        </w:numPr>
        <w:spacing w:before="0" w:after="160" w:line="259" w:lineRule="auto"/>
        <w:rPr>
          <w:color w:val="FF0000"/>
          <w:sz w:val="24"/>
          <w:szCs w:val="24"/>
          <w:lang w:val="en-US"/>
        </w:rPr>
      </w:pPr>
      <w:r w:rsidRPr="002C5522">
        <w:rPr>
          <w:color w:val="FF0000"/>
          <w:sz w:val="24"/>
          <w:szCs w:val="24"/>
          <w:lang w:val="en-US"/>
        </w:rPr>
        <w:t>Other (please specify in the Comment field)</w:t>
      </w:r>
    </w:p>
    <w:p w:rsidR="00CD5387" w:rsidRDefault="00CD5387" w:rsidP="00F5424F">
      <w:pPr>
        <w:rPr>
          <w:sz w:val="24"/>
          <w:szCs w:val="24"/>
          <w:lang w:val="en-US"/>
        </w:rPr>
      </w:pPr>
    </w:p>
    <w:p w:rsidR="00F5424F" w:rsidRPr="002C5522" w:rsidRDefault="00F5424F" w:rsidP="00F5424F">
      <w:pPr>
        <w:rPr>
          <w:sz w:val="24"/>
          <w:szCs w:val="24"/>
          <w:lang w:val="en-US"/>
        </w:rPr>
      </w:pPr>
      <w:r w:rsidRPr="002C5522">
        <w:rPr>
          <w:sz w:val="24"/>
          <w:szCs w:val="24"/>
          <w:lang w:val="en-US"/>
        </w:rPr>
        <w:lastRenderedPageBreak/>
        <w:t xml:space="preserve">Ship declaration of compliance (vises </w:t>
      </w:r>
      <w:proofErr w:type="spellStart"/>
      <w:r w:rsidRPr="002C5522">
        <w:rPr>
          <w:sz w:val="24"/>
          <w:szCs w:val="24"/>
          <w:lang w:val="en-US"/>
        </w:rPr>
        <w:t>i</w:t>
      </w:r>
      <w:proofErr w:type="spellEnd"/>
      <w:r w:rsidRPr="002C5522">
        <w:rPr>
          <w:sz w:val="24"/>
          <w:szCs w:val="24"/>
          <w:lang w:val="en-US"/>
        </w:rPr>
        <w:t xml:space="preserve"> SSN):</w:t>
      </w:r>
    </w:p>
    <w:p w:rsidR="00F5424F" w:rsidRPr="002C5522" w:rsidRDefault="00F5424F" w:rsidP="00F5424F">
      <w:pPr>
        <w:pStyle w:val="ListParagraph"/>
        <w:numPr>
          <w:ilvl w:val="0"/>
          <w:numId w:val="18"/>
        </w:numPr>
        <w:spacing w:before="0" w:after="160" w:line="259" w:lineRule="auto"/>
        <w:rPr>
          <w:color w:val="FF0000"/>
          <w:sz w:val="24"/>
          <w:szCs w:val="24"/>
          <w:lang w:val="en-US"/>
        </w:rPr>
      </w:pPr>
      <w:r w:rsidRPr="002C5522">
        <w:rPr>
          <w:color w:val="FF0000"/>
          <w:sz w:val="24"/>
          <w:szCs w:val="24"/>
          <w:lang w:val="en-US"/>
        </w:rPr>
        <w:t>Has the ship an updated paper chart of the applied area(s) (1:50 000)?</w:t>
      </w:r>
    </w:p>
    <w:p w:rsidR="00F5424F" w:rsidRPr="002C5522" w:rsidRDefault="00F5424F" w:rsidP="00F5424F">
      <w:pPr>
        <w:pStyle w:val="ListParagraph"/>
        <w:numPr>
          <w:ilvl w:val="0"/>
          <w:numId w:val="18"/>
        </w:numPr>
        <w:spacing w:before="0" w:after="160" w:line="259" w:lineRule="auto"/>
        <w:rPr>
          <w:color w:val="FF0000"/>
          <w:sz w:val="24"/>
          <w:szCs w:val="24"/>
          <w:lang w:val="en-US"/>
        </w:rPr>
      </w:pPr>
      <w:r w:rsidRPr="002C5522">
        <w:rPr>
          <w:color w:val="FF0000"/>
          <w:sz w:val="24"/>
          <w:szCs w:val="24"/>
          <w:lang w:val="en-US"/>
        </w:rPr>
        <w:t>Has the ship an ECDIS IMO type approved?</w:t>
      </w:r>
    </w:p>
    <w:p w:rsidR="00F5424F" w:rsidRPr="002C5522" w:rsidRDefault="00F5424F" w:rsidP="00F5424F">
      <w:pPr>
        <w:pStyle w:val="ListParagraph"/>
        <w:numPr>
          <w:ilvl w:val="0"/>
          <w:numId w:val="18"/>
        </w:numPr>
        <w:spacing w:before="0" w:after="160" w:line="259" w:lineRule="auto"/>
        <w:rPr>
          <w:color w:val="FF0000"/>
          <w:sz w:val="24"/>
          <w:szCs w:val="24"/>
          <w:lang w:val="en-US"/>
        </w:rPr>
      </w:pPr>
      <w:r w:rsidRPr="002C5522">
        <w:rPr>
          <w:color w:val="FF0000"/>
          <w:sz w:val="24"/>
          <w:szCs w:val="24"/>
          <w:lang w:val="en-US"/>
        </w:rPr>
        <w:t>Is all navigational equipment functioning correctly?</w:t>
      </w:r>
    </w:p>
    <w:p w:rsidR="00F5424F" w:rsidRPr="002C5522" w:rsidRDefault="00F5424F" w:rsidP="00F5424F">
      <w:pPr>
        <w:pStyle w:val="ListParagraph"/>
        <w:numPr>
          <w:ilvl w:val="0"/>
          <w:numId w:val="18"/>
        </w:numPr>
        <w:spacing w:before="0" w:after="160" w:line="259" w:lineRule="auto"/>
        <w:rPr>
          <w:color w:val="FF0000"/>
          <w:sz w:val="24"/>
          <w:szCs w:val="24"/>
          <w:lang w:val="en-US"/>
        </w:rPr>
      </w:pPr>
      <w:r w:rsidRPr="002C5522">
        <w:rPr>
          <w:color w:val="FF0000"/>
          <w:sz w:val="24"/>
          <w:szCs w:val="24"/>
          <w:lang w:val="en-US"/>
        </w:rPr>
        <w:t xml:space="preserve">Is the main machinery and </w:t>
      </w:r>
      <w:proofErr w:type="spellStart"/>
      <w:r w:rsidRPr="002C5522">
        <w:rPr>
          <w:color w:val="FF0000"/>
          <w:sz w:val="24"/>
          <w:szCs w:val="24"/>
          <w:lang w:val="en-US"/>
        </w:rPr>
        <w:t>manoeuvring</w:t>
      </w:r>
      <w:proofErr w:type="spellEnd"/>
      <w:r w:rsidRPr="002C5522">
        <w:rPr>
          <w:color w:val="FF0000"/>
          <w:sz w:val="24"/>
          <w:szCs w:val="24"/>
          <w:lang w:val="en-US"/>
        </w:rPr>
        <w:t xml:space="preserve"> systems functioning correctly?</w:t>
      </w:r>
    </w:p>
    <w:p w:rsidR="00FA6F31" w:rsidRPr="00517A7B" w:rsidRDefault="00FA6F31">
      <w:pPr>
        <w:kinsoku/>
        <w:spacing w:before="0" w:line="240" w:lineRule="auto"/>
        <w:rPr>
          <w:rFonts w:asciiTheme="majorHAnsi" w:hAnsiTheme="majorHAnsi"/>
          <w:b/>
          <w:bCs/>
          <w:snapToGrid w:val="0"/>
          <w:color w:val="009BCC"/>
          <w:kern w:val="32"/>
          <w:sz w:val="32"/>
          <w:szCs w:val="32"/>
          <w:lang w:val="en-US"/>
        </w:rPr>
      </w:pPr>
    </w:p>
    <w:p w:rsidR="00CD5387" w:rsidRDefault="00CD5387">
      <w:pPr>
        <w:kinsoku/>
        <w:spacing w:before="0" w:line="240" w:lineRule="auto"/>
        <w:rPr>
          <w:rFonts w:asciiTheme="majorHAnsi" w:hAnsiTheme="majorHAnsi"/>
          <w:b/>
          <w:bCs/>
          <w:snapToGrid w:val="0"/>
          <w:color w:val="009BCC"/>
          <w:kern w:val="32"/>
          <w:sz w:val="32"/>
          <w:szCs w:val="32"/>
        </w:rPr>
      </w:pPr>
      <w:r>
        <w:br w:type="page"/>
      </w:r>
    </w:p>
    <w:p w:rsidR="00F5424F" w:rsidRDefault="00F5424F" w:rsidP="00F5424F">
      <w:pPr>
        <w:pStyle w:val="Heading1"/>
      </w:pPr>
      <w:r>
        <w:lastRenderedPageBreak/>
        <w:t>Tekster i Njord</w:t>
      </w:r>
    </w:p>
    <w:p w:rsidR="00F5424F" w:rsidRPr="002C5522" w:rsidRDefault="00F5424F" w:rsidP="00F5424F">
      <w:pPr>
        <w:rPr>
          <w:sz w:val="24"/>
          <w:szCs w:val="24"/>
        </w:rPr>
      </w:pPr>
      <w:r w:rsidRPr="002C5522">
        <w:rPr>
          <w:sz w:val="24"/>
          <w:szCs w:val="24"/>
        </w:rPr>
        <w:t xml:space="preserve">Når losformidler legger inn søknad på vegne av kaptein, vises </w:t>
      </w:r>
      <w:r w:rsidR="00CD5387">
        <w:rPr>
          <w:sz w:val="24"/>
          <w:szCs w:val="24"/>
        </w:rPr>
        <w:t xml:space="preserve">de </w:t>
      </w:r>
      <w:r w:rsidRPr="002C5522">
        <w:rPr>
          <w:sz w:val="24"/>
          <w:szCs w:val="24"/>
        </w:rPr>
        <w:t>forutsetning</w:t>
      </w:r>
      <w:r w:rsidR="00CD5387">
        <w:rPr>
          <w:sz w:val="24"/>
          <w:szCs w:val="24"/>
        </w:rPr>
        <w:t>ene</w:t>
      </w:r>
      <w:r w:rsidRPr="002C5522">
        <w:rPr>
          <w:sz w:val="24"/>
          <w:szCs w:val="24"/>
        </w:rPr>
        <w:t xml:space="preserve"> </w:t>
      </w:r>
      <w:r w:rsidR="00CD5387">
        <w:rPr>
          <w:sz w:val="24"/>
          <w:szCs w:val="24"/>
        </w:rPr>
        <w:t xml:space="preserve">(Skipets </w:t>
      </w:r>
      <w:r w:rsidR="00CD5387" w:rsidRPr="002C5522">
        <w:rPr>
          <w:sz w:val="24"/>
          <w:szCs w:val="24"/>
        </w:rPr>
        <w:t>samsvarserklæring</w:t>
      </w:r>
      <w:r w:rsidR="00CD5387">
        <w:rPr>
          <w:sz w:val="24"/>
          <w:szCs w:val="24"/>
        </w:rPr>
        <w:t>)</w:t>
      </w:r>
      <w:r w:rsidR="00CD5387" w:rsidRPr="002C5522">
        <w:rPr>
          <w:sz w:val="24"/>
          <w:szCs w:val="24"/>
        </w:rPr>
        <w:t xml:space="preserve"> </w:t>
      </w:r>
      <w:r w:rsidR="00CD5387">
        <w:rPr>
          <w:sz w:val="24"/>
          <w:szCs w:val="24"/>
        </w:rPr>
        <w:t>som skal være oppfylt for registering:</w:t>
      </w:r>
    </w:p>
    <w:p w:rsidR="00F5424F" w:rsidRPr="002C5522" w:rsidRDefault="00F5424F" w:rsidP="00F5424F">
      <w:pPr>
        <w:pStyle w:val="ListParagraph"/>
        <w:numPr>
          <w:ilvl w:val="0"/>
          <w:numId w:val="22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Har fartøy oppdaterte papir kart for omsøkt område (1:50 000)</w:t>
      </w:r>
    </w:p>
    <w:p w:rsidR="00F5424F" w:rsidRPr="002C5522" w:rsidRDefault="00F5424F" w:rsidP="00F5424F">
      <w:pPr>
        <w:pStyle w:val="ListParagraph"/>
        <w:numPr>
          <w:ilvl w:val="0"/>
          <w:numId w:val="22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Har fartøyet IMO typegodkjent ECDIS</w:t>
      </w:r>
    </w:p>
    <w:p w:rsidR="00F5424F" w:rsidRPr="002C5522" w:rsidRDefault="00F5424F" w:rsidP="00F5424F">
      <w:pPr>
        <w:pStyle w:val="ListParagraph"/>
        <w:numPr>
          <w:ilvl w:val="0"/>
          <w:numId w:val="22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Er alt navigasjonsutstyr i orden</w:t>
      </w:r>
    </w:p>
    <w:p w:rsidR="00F5424F" w:rsidRPr="002C5522" w:rsidRDefault="00F5424F" w:rsidP="00F5424F">
      <w:pPr>
        <w:pStyle w:val="ListParagraph"/>
        <w:numPr>
          <w:ilvl w:val="0"/>
          <w:numId w:val="22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Er hovedmaskineri og manøvreringssystemer i orden</w:t>
      </w:r>
    </w:p>
    <w:p w:rsidR="00F5424F" w:rsidRPr="002C5522" w:rsidRDefault="00F5424F" w:rsidP="00F5424F">
      <w:pPr>
        <w:rPr>
          <w:sz w:val="24"/>
          <w:szCs w:val="24"/>
        </w:rPr>
      </w:pPr>
      <w:r w:rsidRPr="002C5522">
        <w:rPr>
          <w:sz w:val="24"/>
          <w:szCs w:val="24"/>
        </w:rPr>
        <w:t>Valgene losformidler har i sitt skjermbilde når det ikke foreligger en «reel» søknad og dermed skal avvise</w:t>
      </w:r>
      <w:r w:rsidR="00CD5387">
        <w:rPr>
          <w:sz w:val="24"/>
          <w:szCs w:val="24"/>
        </w:rPr>
        <w:t>s</w:t>
      </w:r>
      <w:r w:rsidRPr="002C5522">
        <w:rPr>
          <w:sz w:val="24"/>
          <w:szCs w:val="24"/>
        </w:rPr>
        <w:t>:</w:t>
      </w:r>
    </w:p>
    <w:p w:rsidR="00F5424F" w:rsidRPr="002C5522" w:rsidRDefault="00F5424F" w:rsidP="00F5424F">
      <w:pPr>
        <w:pStyle w:val="ListParagraph"/>
        <w:numPr>
          <w:ilvl w:val="0"/>
          <w:numId w:val="19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Mangler søknadsdokument signert av kaptein</w:t>
      </w:r>
    </w:p>
    <w:p w:rsidR="00F5424F" w:rsidRPr="002C5522" w:rsidRDefault="00F5424F" w:rsidP="00F5424F">
      <w:pPr>
        <w:pStyle w:val="ListParagraph"/>
        <w:numPr>
          <w:ilvl w:val="0"/>
          <w:numId w:val="19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Ikke samsvar mellom registrerte opplysninger og signert søknad fra kaptein</w:t>
      </w:r>
    </w:p>
    <w:p w:rsidR="00F5424F" w:rsidRPr="002C5522" w:rsidRDefault="00F5424F" w:rsidP="00F5424F">
      <w:pPr>
        <w:rPr>
          <w:sz w:val="24"/>
          <w:szCs w:val="24"/>
        </w:rPr>
      </w:pPr>
      <w:proofErr w:type="spellStart"/>
      <w:r w:rsidRPr="002C5522">
        <w:rPr>
          <w:sz w:val="24"/>
          <w:szCs w:val="24"/>
        </w:rPr>
        <w:t>Tilleggsvalg</w:t>
      </w:r>
      <w:proofErr w:type="spellEnd"/>
      <w:r w:rsidRPr="002C5522">
        <w:rPr>
          <w:sz w:val="24"/>
          <w:szCs w:val="24"/>
        </w:rPr>
        <w:t xml:space="preserve"> dersom søknadsgrunn er «For lang ventetid på los»:</w:t>
      </w:r>
    </w:p>
    <w:p w:rsidR="00F5424F" w:rsidRPr="002C5522" w:rsidRDefault="00F5424F" w:rsidP="00F5424F">
      <w:pPr>
        <w:pStyle w:val="ListParagraph"/>
        <w:numPr>
          <w:ilvl w:val="0"/>
          <w:numId w:val="20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Det er ikke mangel på los for aktuell tidsperiode</w:t>
      </w:r>
    </w:p>
    <w:p w:rsidR="00F5424F" w:rsidRPr="002C5522" w:rsidRDefault="00F5424F" w:rsidP="00F5424F">
      <w:pPr>
        <w:rPr>
          <w:sz w:val="24"/>
          <w:szCs w:val="24"/>
        </w:rPr>
      </w:pPr>
      <w:r w:rsidRPr="002C5522">
        <w:rPr>
          <w:sz w:val="24"/>
          <w:szCs w:val="24"/>
        </w:rPr>
        <w:t>Når losoldermann krysser av for «</w:t>
      </w:r>
      <w:proofErr w:type="spellStart"/>
      <w:r w:rsidRPr="00CD5387">
        <w:rPr>
          <w:b/>
          <w:i/>
          <w:sz w:val="24"/>
          <w:szCs w:val="24"/>
        </w:rPr>
        <w:t>Losoldemannen</w:t>
      </w:r>
      <w:proofErr w:type="spellEnd"/>
      <w:r w:rsidRPr="00CD5387">
        <w:rPr>
          <w:b/>
          <w:i/>
          <w:sz w:val="24"/>
          <w:szCs w:val="24"/>
        </w:rPr>
        <w:t xml:space="preserve"> vurderer det som åpenbart sjøsikkerhetsmessig forsvarlig</w:t>
      </w:r>
      <w:r w:rsidRPr="002C5522">
        <w:rPr>
          <w:sz w:val="24"/>
          <w:szCs w:val="24"/>
        </w:rPr>
        <w:t>», kan han/hun krysse av ett eller flere valg som begrunnelse:</w:t>
      </w:r>
    </w:p>
    <w:p w:rsidR="00F5424F" w:rsidRPr="002C5522" w:rsidRDefault="00F5424F" w:rsidP="00F5424F">
      <w:pPr>
        <w:pStyle w:val="ListParagraph"/>
        <w:numPr>
          <w:ilvl w:val="0"/>
          <w:numId w:val="20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God farvannskunnskap</w:t>
      </w:r>
    </w:p>
    <w:p w:rsidR="00F5424F" w:rsidRPr="002C5522" w:rsidRDefault="00F5424F" w:rsidP="00F5424F">
      <w:pPr>
        <w:pStyle w:val="ListParagraph"/>
        <w:numPr>
          <w:ilvl w:val="0"/>
          <w:numId w:val="20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Farvannets beskaffenhet</w:t>
      </w:r>
    </w:p>
    <w:p w:rsidR="00F5424F" w:rsidRPr="002C5522" w:rsidRDefault="00F5424F" w:rsidP="00F5424F">
      <w:pPr>
        <w:pStyle w:val="ListParagraph"/>
        <w:numPr>
          <w:ilvl w:val="0"/>
          <w:numId w:val="20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Har farledsbevis for område</w:t>
      </w:r>
    </w:p>
    <w:p w:rsidR="00F5424F" w:rsidRPr="002C5522" w:rsidRDefault="00F5424F" w:rsidP="00F5424F">
      <w:pPr>
        <w:pStyle w:val="ListParagraph"/>
        <w:numPr>
          <w:ilvl w:val="0"/>
          <w:numId w:val="20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Fartøy ikke lagt til på farledsbeviset</w:t>
      </w:r>
    </w:p>
    <w:p w:rsidR="00F5424F" w:rsidRPr="002C5522" w:rsidRDefault="00F5424F" w:rsidP="00F5424F">
      <w:pPr>
        <w:pStyle w:val="ListParagraph"/>
        <w:numPr>
          <w:ilvl w:val="0"/>
          <w:numId w:val="20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Slep som overskrider grensene for bruk av FB</w:t>
      </w:r>
    </w:p>
    <w:p w:rsidR="00F5424F" w:rsidRPr="002C5522" w:rsidRDefault="00F5424F" w:rsidP="00F5424F">
      <w:pPr>
        <w:pStyle w:val="ListParagraph"/>
        <w:numPr>
          <w:ilvl w:val="0"/>
          <w:numId w:val="20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Forhaling i havn, overskrider grensene, betingelser</w:t>
      </w:r>
    </w:p>
    <w:p w:rsidR="00F5424F" w:rsidRPr="002C5522" w:rsidRDefault="00F5424F" w:rsidP="00F5424F">
      <w:pPr>
        <w:pStyle w:val="ListParagraph"/>
        <w:numPr>
          <w:ilvl w:val="0"/>
          <w:numId w:val="20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DP operasjon</w:t>
      </w:r>
    </w:p>
    <w:p w:rsidR="00F5424F" w:rsidRPr="002C5522" w:rsidRDefault="00F5424F" w:rsidP="00F5424F">
      <w:pPr>
        <w:pStyle w:val="ListParagraph"/>
        <w:numPr>
          <w:ilvl w:val="0"/>
          <w:numId w:val="20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 xml:space="preserve">Urimelighet </w:t>
      </w:r>
      <w:proofErr w:type="spellStart"/>
      <w:r w:rsidRPr="002C5522">
        <w:rPr>
          <w:color w:val="FF0000"/>
          <w:sz w:val="24"/>
          <w:szCs w:val="24"/>
        </w:rPr>
        <w:t>pga</w:t>
      </w:r>
      <w:proofErr w:type="spellEnd"/>
      <w:r w:rsidRPr="002C5522">
        <w:rPr>
          <w:color w:val="FF0000"/>
          <w:sz w:val="24"/>
          <w:szCs w:val="24"/>
        </w:rPr>
        <w:t xml:space="preserve"> farlig og forurensende last</w:t>
      </w:r>
    </w:p>
    <w:p w:rsidR="00F5424F" w:rsidRPr="002C5522" w:rsidRDefault="00F5424F" w:rsidP="00F5424F">
      <w:pPr>
        <w:pStyle w:val="ListParagraph"/>
        <w:numPr>
          <w:ilvl w:val="0"/>
          <w:numId w:val="20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Kan ikke overholde hviletidsbestemmelser</w:t>
      </w:r>
    </w:p>
    <w:p w:rsidR="00F5424F" w:rsidRPr="002C5522" w:rsidRDefault="00F5424F" w:rsidP="00F5424F">
      <w:pPr>
        <w:pStyle w:val="ListParagraph"/>
        <w:numPr>
          <w:ilvl w:val="0"/>
          <w:numId w:val="20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Dårlig vær/behov for «</w:t>
      </w:r>
      <w:proofErr w:type="spellStart"/>
      <w:r w:rsidRPr="002C5522">
        <w:rPr>
          <w:color w:val="FF0000"/>
          <w:sz w:val="24"/>
          <w:szCs w:val="24"/>
        </w:rPr>
        <w:t>shelter</w:t>
      </w:r>
      <w:proofErr w:type="spellEnd"/>
      <w:r w:rsidRPr="002C5522">
        <w:rPr>
          <w:color w:val="FF0000"/>
          <w:sz w:val="24"/>
          <w:szCs w:val="24"/>
        </w:rPr>
        <w:t xml:space="preserve"> uten ankring»</w:t>
      </w:r>
    </w:p>
    <w:p w:rsidR="00F5424F" w:rsidRPr="002C5522" w:rsidRDefault="00F5424F" w:rsidP="00F5424F">
      <w:pPr>
        <w:pStyle w:val="ListParagraph"/>
        <w:numPr>
          <w:ilvl w:val="0"/>
          <w:numId w:val="20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Annet. Spesifiseres i fritekst-felt</w:t>
      </w:r>
    </w:p>
    <w:p w:rsidR="00F5424F" w:rsidRPr="002C5522" w:rsidRDefault="00F5424F" w:rsidP="00F5424F">
      <w:pPr>
        <w:ind w:left="360"/>
        <w:rPr>
          <w:sz w:val="24"/>
          <w:szCs w:val="24"/>
        </w:rPr>
      </w:pPr>
    </w:p>
    <w:p w:rsidR="00F5424F" w:rsidRPr="002C5522" w:rsidRDefault="00F5424F" w:rsidP="00F5424F">
      <w:pPr>
        <w:rPr>
          <w:sz w:val="24"/>
          <w:szCs w:val="24"/>
        </w:rPr>
      </w:pPr>
      <w:r w:rsidRPr="002C5522">
        <w:rPr>
          <w:sz w:val="24"/>
          <w:szCs w:val="24"/>
        </w:rPr>
        <w:t>Når losoldermann krysser av for «</w:t>
      </w:r>
      <w:r w:rsidRPr="00CD5387">
        <w:rPr>
          <w:b/>
          <w:i/>
          <w:sz w:val="24"/>
          <w:szCs w:val="24"/>
        </w:rPr>
        <w:t>Losoldermannen mener at det ikke er åpenbart sjøsikkerhetsmessig forsvarlig</w:t>
      </w:r>
      <w:r w:rsidRPr="002C5522">
        <w:rPr>
          <w:sz w:val="24"/>
          <w:szCs w:val="24"/>
        </w:rPr>
        <w:t>», kan han/hun krysse av ett eller flere valg som begrunnelse:</w:t>
      </w:r>
    </w:p>
    <w:p w:rsidR="00F5424F" w:rsidRPr="002C5522" w:rsidRDefault="00F5424F" w:rsidP="00F5424F">
      <w:pPr>
        <w:pStyle w:val="ListParagraph"/>
        <w:numPr>
          <w:ilvl w:val="0"/>
          <w:numId w:val="21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Mangelfull farvannskunnskap</w:t>
      </w:r>
    </w:p>
    <w:p w:rsidR="00F5424F" w:rsidRPr="002C5522" w:rsidRDefault="00F5424F" w:rsidP="00F5424F">
      <w:pPr>
        <w:pStyle w:val="ListParagraph"/>
        <w:numPr>
          <w:ilvl w:val="0"/>
          <w:numId w:val="21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Los er tilgjengelig</w:t>
      </w:r>
    </w:p>
    <w:p w:rsidR="00F5424F" w:rsidRPr="002C5522" w:rsidRDefault="00F5424F" w:rsidP="00F5424F">
      <w:pPr>
        <w:pStyle w:val="ListParagraph"/>
        <w:numPr>
          <w:ilvl w:val="0"/>
          <w:numId w:val="21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Kan søke om farledsbevis</w:t>
      </w:r>
    </w:p>
    <w:p w:rsidR="00F5424F" w:rsidRPr="002C5522" w:rsidRDefault="00F5424F" w:rsidP="00F5424F">
      <w:pPr>
        <w:pStyle w:val="ListParagraph"/>
        <w:numPr>
          <w:ilvl w:val="0"/>
          <w:numId w:val="21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Farvannets beskaffenhet</w:t>
      </w:r>
    </w:p>
    <w:p w:rsidR="00F5424F" w:rsidRPr="002C5522" w:rsidRDefault="00F5424F" w:rsidP="00F5424F">
      <w:pPr>
        <w:pStyle w:val="ListParagraph"/>
        <w:numPr>
          <w:ilvl w:val="0"/>
          <w:numId w:val="21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Størrelse og manøvreringsevne på fartøy</w:t>
      </w:r>
    </w:p>
    <w:p w:rsidR="00F5424F" w:rsidRPr="002C5522" w:rsidRDefault="00F5424F" w:rsidP="00F5424F">
      <w:pPr>
        <w:pStyle w:val="ListParagraph"/>
        <w:numPr>
          <w:ilvl w:val="0"/>
          <w:numId w:val="21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Fører farlig eller forurenset last</w:t>
      </w:r>
    </w:p>
    <w:p w:rsidR="00F5424F" w:rsidRPr="002C5522" w:rsidRDefault="00F5424F" w:rsidP="00F5424F">
      <w:pPr>
        <w:pStyle w:val="ListParagraph"/>
        <w:numPr>
          <w:ilvl w:val="0"/>
          <w:numId w:val="21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lastRenderedPageBreak/>
        <w:t>Fører passasjerer</w:t>
      </w:r>
    </w:p>
    <w:p w:rsidR="00F5424F" w:rsidRPr="002C5522" w:rsidRDefault="00F5424F" w:rsidP="00F5424F">
      <w:pPr>
        <w:pStyle w:val="ListParagraph"/>
        <w:numPr>
          <w:ilvl w:val="0"/>
          <w:numId w:val="21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150 m eller mer</w:t>
      </w:r>
    </w:p>
    <w:p w:rsidR="00F5424F" w:rsidRPr="002C5522" w:rsidRDefault="00F5424F" w:rsidP="00F5424F">
      <w:pPr>
        <w:pStyle w:val="ListParagraph"/>
        <w:numPr>
          <w:ilvl w:val="0"/>
          <w:numId w:val="21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Overskrider begrensninger for bruk av farledsbevis</w:t>
      </w:r>
    </w:p>
    <w:p w:rsidR="00F5424F" w:rsidRPr="002C5522" w:rsidRDefault="00F5424F" w:rsidP="00F5424F">
      <w:pPr>
        <w:pStyle w:val="ListParagraph"/>
        <w:numPr>
          <w:ilvl w:val="0"/>
          <w:numId w:val="21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Fartøyet har allerede fått innvilget 10 dispensasjoner</w:t>
      </w:r>
    </w:p>
    <w:p w:rsidR="00F5424F" w:rsidRPr="002C5522" w:rsidRDefault="00F5424F" w:rsidP="00F5424F">
      <w:pPr>
        <w:pStyle w:val="ListParagraph"/>
        <w:numPr>
          <w:ilvl w:val="0"/>
          <w:numId w:val="21"/>
        </w:numPr>
        <w:spacing w:before="0" w:after="160" w:line="259" w:lineRule="auto"/>
        <w:rPr>
          <w:color w:val="FF0000"/>
          <w:sz w:val="24"/>
          <w:szCs w:val="24"/>
        </w:rPr>
      </w:pPr>
      <w:r w:rsidRPr="002C5522">
        <w:rPr>
          <w:color w:val="FF0000"/>
          <w:sz w:val="24"/>
          <w:szCs w:val="24"/>
        </w:rPr>
        <w:t>Annet. Spesifiseres i fritekst-felt</w:t>
      </w:r>
    </w:p>
    <w:p w:rsidR="00FA6F31" w:rsidRDefault="00FA6F31">
      <w:pPr>
        <w:kinsoku/>
        <w:spacing w:before="0" w:line="240" w:lineRule="auto"/>
        <w:rPr>
          <w:rFonts w:asciiTheme="majorHAnsi" w:hAnsiTheme="majorHAnsi"/>
          <w:b/>
          <w:bCs/>
          <w:snapToGrid w:val="0"/>
          <w:color w:val="009BCC"/>
          <w:kern w:val="32"/>
          <w:sz w:val="32"/>
          <w:szCs w:val="32"/>
        </w:rPr>
      </w:pPr>
    </w:p>
    <w:p w:rsidR="00F5424F" w:rsidRDefault="00FA6F31" w:rsidP="00FA6F31">
      <w:pPr>
        <w:pStyle w:val="Heading1"/>
      </w:pPr>
      <w:r>
        <w:t>Vedtaksbrev</w:t>
      </w:r>
    </w:p>
    <w:p w:rsidR="00EB5D0A" w:rsidRPr="002C5522" w:rsidRDefault="00FA6F31" w:rsidP="00FA6F31">
      <w:pPr>
        <w:rPr>
          <w:sz w:val="24"/>
          <w:szCs w:val="24"/>
        </w:rPr>
      </w:pPr>
      <w:r w:rsidRPr="002C5522">
        <w:rPr>
          <w:sz w:val="24"/>
          <w:szCs w:val="24"/>
        </w:rPr>
        <w:t>Ink</w:t>
      </w:r>
      <w:r w:rsidR="00CF74F3">
        <w:rPr>
          <w:sz w:val="24"/>
          <w:szCs w:val="24"/>
        </w:rPr>
        <w:t>l</w:t>
      </w:r>
      <w:r w:rsidRPr="002C5522">
        <w:rPr>
          <w:sz w:val="24"/>
          <w:szCs w:val="24"/>
        </w:rPr>
        <w:t xml:space="preserve">udert </w:t>
      </w:r>
      <w:r w:rsidR="0063303D">
        <w:rPr>
          <w:sz w:val="24"/>
          <w:szCs w:val="24"/>
        </w:rPr>
        <w:t xml:space="preserve">nederst </w:t>
      </w:r>
      <w:r w:rsidRPr="002C5522">
        <w:rPr>
          <w:sz w:val="24"/>
          <w:szCs w:val="24"/>
        </w:rPr>
        <w:t>i dette dokumentet</w:t>
      </w:r>
      <w:r w:rsidR="0063303D">
        <w:rPr>
          <w:sz w:val="24"/>
          <w:szCs w:val="24"/>
        </w:rPr>
        <w:t>,</w:t>
      </w:r>
      <w:r w:rsidRPr="002C5522">
        <w:rPr>
          <w:sz w:val="24"/>
          <w:szCs w:val="24"/>
        </w:rPr>
        <w:t xml:space="preserve"> </w:t>
      </w:r>
      <w:r w:rsidR="002439D8">
        <w:rPr>
          <w:sz w:val="24"/>
          <w:szCs w:val="24"/>
        </w:rPr>
        <w:t>ligger</w:t>
      </w:r>
      <w:r w:rsidRPr="002C5522">
        <w:rPr>
          <w:sz w:val="24"/>
          <w:szCs w:val="24"/>
        </w:rPr>
        <w:t xml:space="preserve"> forlag til mal for vedtaksbrev</w:t>
      </w:r>
      <w:r w:rsidR="00EB5D0A" w:rsidRPr="002C5522">
        <w:rPr>
          <w:sz w:val="24"/>
          <w:szCs w:val="24"/>
        </w:rPr>
        <w:t xml:space="preserve"> for både norsk og engelsk språkdrakt. Disse er utarbeidet med utgangspunkt i mottatt eksempel-brev av tidligere vedtak.</w:t>
      </w:r>
    </w:p>
    <w:p w:rsidR="00EB5D0A" w:rsidRPr="002C5522" w:rsidRDefault="00EB5D0A" w:rsidP="00FA6F31">
      <w:pPr>
        <w:rPr>
          <w:sz w:val="24"/>
          <w:szCs w:val="24"/>
        </w:rPr>
      </w:pPr>
      <w:r w:rsidRPr="002C5522">
        <w:rPr>
          <w:sz w:val="24"/>
          <w:szCs w:val="24"/>
        </w:rPr>
        <w:t xml:space="preserve">Slik vedtaksbrevene for dispensasjon er utformet her, så avviker disse fra de vedtaksbrev som Njord produserer </w:t>
      </w:r>
      <w:r w:rsidR="008E6D8B">
        <w:rPr>
          <w:sz w:val="24"/>
          <w:szCs w:val="24"/>
        </w:rPr>
        <w:t>i forbindelse med saksbehandling av</w:t>
      </w:r>
      <w:r w:rsidRPr="002C5522">
        <w:rPr>
          <w:sz w:val="24"/>
          <w:szCs w:val="24"/>
        </w:rPr>
        <w:t xml:space="preserve"> farledsbevis</w:t>
      </w:r>
      <w:r w:rsidR="000C5012">
        <w:rPr>
          <w:sz w:val="24"/>
          <w:szCs w:val="24"/>
        </w:rPr>
        <w:t xml:space="preserve"> (se eksempler under)</w:t>
      </w:r>
      <w:r w:rsidRPr="002C5522">
        <w:rPr>
          <w:sz w:val="24"/>
          <w:szCs w:val="24"/>
        </w:rPr>
        <w:t xml:space="preserve">. Spesielt gjelder dette orientering om </w:t>
      </w:r>
      <w:r w:rsidRPr="008E6D8B">
        <w:rPr>
          <w:sz w:val="24"/>
          <w:szCs w:val="24"/>
          <w:u w:val="single"/>
        </w:rPr>
        <w:t>adgang</w:t>
      </w:r>
      <w:r w:rsidR="008E6D8B" w:rsidRPr="008E6D8B">
        <w:rPr>
          <w:sz w:val="24"/>
          <w:szCs w:val="24"/>
          <w:u w:val="single"/>
        </w:rPr>
        <w:t>en</w:t>
      </w:r>
      <w:r w:rsidRPr="008E6D8B">
        <w:rPr>
          <w:sz w:val="24"/>
          <w:szCs w:val="24"/>
          <w:u w:val="single"/>
        </w:rPr>
        <w:t xml:space="preserve"> til å klage</w:t>
      </w:r>
      <w:r w:rsidRPr="002C5522">
        <w:rPr>
          <w:sz w:val="24"/>
          <w:szCs w:val="24"/>
        </w:rPr>
        <w:t>, der vedtaksbrev for farledsbevissøknader er en separat side i slutten av brevet.</w:t>
      </w:r>
    </w:p>
    <w:p w:rsidR="000C5012" w:rsidRPr="002C5522" w:rsidRDefault="000C5012" w:rsidP="000C5012">
      <w:pPr>
        <w:rPr>
          <w:sz w:val="24"/>
          <w:szCs w:val="24"/>
        </w:rPr>
      </w:pPr>
      <w:r w:rsidRPr="002C5522">
        <w:rPr>
          <w:sz w:val="24"/>
          <w:szCs w:val="24"/>
        </w:rPr>
        <w:t xml:space="preserve">Det er ønskelig å få etablert en felles-mal for vedtaksbrev generelt, som kan benyttes </w:t>
      </w:r>
      <w:r>
        <w:rPr>
          <w:sz w:val="24"/>
          <w:szCs w:val="24"/>
        </w:rPr>
        <w:t xml:space="preserve">både </w:t>
      </w:r>
      <w:r w:rsidRPr="002C5522">
        <w:rPr>
          <w:sz w:val="24"/>
          <w:szCs w:val="24"/>
        </w:rPr>
        <w:t xml:space="preserve">for saksbehandling av søknad om farledsbevis </w:t>
      </w:r>
      <w:r w:rsidRPr="002439D8">
        <w:rPr>
          <w:sz w:val="24"/>
          <w:szCs w:val="24"/>
          <w:u w:val="single"/>
        </w:rPr>
        <w:t>og</w:t>
      </w:r>
      <w:r w:rsidRPr="002C5522">
        <w:rPr>
          <w:sz w:val="24"/>
          <w:szCs w:val="24"/>
        </w:rPr>
        <w:t xml:space="preserve"> søknad om dispensasjon.</w:t>
      </w:r>
      <w:r>
        <w:rPr>
          <w:sz w:val="24"/>
          <w:szCs w:val="24"/>
        </w:rPr>
        <w:t xml:space="preserve"> </w:t>
      </w:r>
    </w:p>
    <w:p w:rsidR="00EB5D0A" w:rsidRDefault="002C5522" w:rsidP="00FA6F31">
      <w:pPr>
        <w:rPr>
          <w:sz w:val="24"/>
          <w:szCs w:val="24"/>
        </w:rPr>
      </w:pPr>
      <w:bookmarkStart w:id="2" w:name="_GoBack"/>
      <w:bookmarkEnd w:id="2"/>
      <w:r w:rsidRPr="002C5522">
        <w:rPr>
          <w:sz w:val="24"/>
          <w:szCs w:val="24"/>
        </w:rPr>
        <w:t xml:space="preserve">Dersom orientering om adgang til å klage kan utformes til å være generell og på en egen side, vil en kunne etablere en mal for vedtaksbrev som for fremtiden </w:t>
      </w:r>
      <w:r w:rsidR="00CF74F3">
        <w:rPr>
          <w:sz w:val="24"/>
          <w:szCs w:val="24"/>
        </w:rPr>
        <w:t xml:space="preserve">også </w:t>
      </w:r>
      <w:r w:rsidRPr="002C5522">
        <w:rPr>
          <w:sz w:val="24"/>
          <w:szCs w:val="24"/>
        </w:rPr>
        <w:t>kan benyttes til andre formål. Vi i Njord-prosjektet er opptatt av at «</w:t>
      </w:r>
      <w:proofErr w:type="spellStart"/>
      <w:r w:rsidRPr="002C5522">
        <w:rPr>
          <w:sz w:val="24"/>
          <w:szCs w:val="24"/>
        </w:rPr>
        <w:t>vertøy</w:t>
      </w:r>
      <w:proofErr w:type="spellEnd"/>
      <w:r w:rsidRPr="002C5522">
        <w:rPr>
          <w:sz w:val="24"/>
          <w:szCs w:val="24"/>
        </w:rPr>
        <w:t xml:space="preserve">-kassen» for IT-støtte kan gjenbrukes for fremtidig utvidelse </w:t>
      </w:r>
      <w:proofErr w:type="spellStart"/>
      <w:r w:rsidRPr="002C5522">
        <w:rPr>
          <w:sz w:val="24"/>
          <w:szCs w:val="24"/>
        </w:rPr>
        <w:t>ettehvert</w:t>
      </w:r>
      <w:proofErr w:type="spellEnd"/>
      <w:r w:rsidRPr="002C5522">
        <w:rPr>
          <w:sz w:val="24"/>
          <w:szCs w:val="24"/>
        </w:rPr>
        <w:t xml:space="preserve"> som behovene melder seg, og dermed resulterer i en lavest mulig kostnad</w:t>
      </w:r>
      <w:r w:rsidR="00CF74F3">
        <w:rPr>
          <w:sz w:val="24"/>
          <w:szCs w:val="24"/>
        </w:rPr>
        <w:t>.</w:t>
      </w:r>
    </w:p>
    <w:p w:rsidR="000C5012" w:rsidRDefault="000C5012" w:rsidP="00FA6F31">
      <w:pPr>
        <w:rPr>
          <w:sz w:val="24"/>
          <w:szCs w:val="24"/>
        </w:rPr>
      </w:pPr>
      <w:r>
        <w:rPr>
          <w:sz w:val="24"/>
          <w:szCs w:val="24"/>
        </w:rPr>
        <w:t xml:space="preserve">Den delen </w:t>
      </w:r>
      <w:r>
        <w:rPr>
          <w:sz w:val="24"/>
          <w:szCs w:val="24"/>
        </w:rPr>
        <w:t xml:space="preserve">av malen </w:t>
      </w:r>
      <w:r>
        <w:rPr>
          <w:sz w:val="24"/>
          <w:szCs w:val="24"/>
        </w:rPr>
        <w:t xml:space="preserve">som bør være felles </w:t>
      </w:r>
      <w:r>
        <w:rPr>
          <w:sz w:val="24"/>
          <w:szCs w:val="24"/>
        </w:rPr>
        <w:t xml:space="preserve">for de ulike typer saksbehandlinger </w:t>
      </w:r>
      <w:r>
        <w:rPr>
          <w:sz w:val="24"/>
          <w:szCs w:val="24"/>
        </w:rPr>
        <w:t xml:space="preserve">er header,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s</w:t>
      </w:r>
      <w:r>
        <w:rPr>
          <w:sz w:val="24"/>
          <w:szCs w:val="24"/>
        </w:rPr>
        <w:t xml:space="preserve">amt </w:t>
      </w:r>
      <w:r>
        <w:rPr>
          <w:sz w:val="24"/>
          <w:szCs w:val="24"/>
        </w:rPr>
        <w:t xml:space="preserve">informasjon </w:t>
      </w:r>
      <w:r>
        <w:rPr>
          <w:sz w:val="24"/>
          <w:szCs w:val="24"/>
        </w:rPr>
        <w:t>o</w:t>
      </w:r>
      <w:r>
        <w:rPr>
          <w:sz w:val="24"/>
          <w:szCs w:val="24"/>
        </w:rPr>
        <w:t>m adgangen til å klage.</w:t>
      </w:r>
    </w:p>
    <w:p w:rsidR="000C5012" w:rsidRDefault="000C5012" w:rsidP="00FA6F31">
      <w:pPr>
        <w:rPr>
          <w:sz w:val="24"/>
          <w:szCs w:val="24"/>
        </w:rPr>
      </w:pPr>
    </w:p>
    <w:p w:rsidR="008E6D8B" w:rsidRPr="002C5522" w:rsidRDefault="00CF74F3" w:rsidP="00FA6F31">
      <w:pPr>
        <w:rPr>
          <w:sz w:val="24"/>
          <w:szCs w:val="24"/>
        </w:rPr>
      </w:pPr>
      <w:r>
        <w:rPr>
          <w:sz w:val="24"/>
          <w:szCs w:val="24"/>
        </w:rPr>
        <w:t>Mal for vedtaksbrev for dispensasjon</w:t>
      </w:r>
      <w:r w:rsidR="008E6D8B">
        <w:rPr>
          <w:sz w:val="24"/>
          <w:szCs w:val="24"/>
        </w:rPr>
        <w:t xml:space="preserve"> (</w:t>
      </w:r>
      <w:r w:rsidR="008E6D8B" w:rsidRPr="008E6D8B">
        <w:rPr>
          <w:color w:val="FF0000"/>
          <w:sz w:val="24"/>
          <w:szCs w:val="24"/>
        </w:rPr>
        <w:t>her ønskes gjennomgang av tekster</w:t>
      </w:r>
      <w:r w:rsidR="008E6D8B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bookmarkStart w:id="3" w:name="_MON_1501482050"/>
    <w:bookmarkEnd w:id="3"/>
    <w:p w:rsidR="00FA6F31" w:rsidRDefault="00517A7B" w:rsidP="00FA6F31">
      <w:r>
        <w:object w:dxaOrig="1531" w:dyaOrig="991">
          <v:shape id="_x0000_i1025" type="#_x0000_t75" style="width:76.5pt;height:49.5pt" o:ole="">
            <v:imagedata r:id="rId12" o:title=""/>
          </v:shape>
          <o:OLEObject Type="Embed" ProgID="Word.Document.12" ShapeID="_x0000_i1025" DrawAspect="Icon" ObjectID="_1501503196" r:id="rId13">
            <o:FieldCodes>\s</o:FieldCodes>
          </o:OLEObject>
        </w:object>
      </w:r>
      <w:r w:rsidR="008E6D8B">
        <w:tab/>
      </w:r>
      <w:bookmarkStart w:id="4" w:name="_MON_1501482075"/>
      <w:bookmarkEnd w:id="4"/>
      <w:r w:rsidR="0020310B">
        <w:object w:dxaOrig="1531" w:dyaOrig="991">
          <v:shape id="_x0000_i1026" type="#_x0000_t75" style="width:76.5pt;height:49.5pt" o:ole="">
            <v:imagedata r:id="rId14" o:title=""/>
          </v:shape>
          <o:OLEObject Type="Embed" ProgID="Word.Document.12" ShapeID="_x0000_i1026" DrawAspect="Icon" ObjectID="_1501503197" r:id="rId15">
            <o:FieldCodes>\s</o:FieldCodes>
          </o:OLEObject>
        </w:object>
      </w:r>
    </w:p>
    <w:p w:rsidR="00CF74F3" w:rsidRDefault="00CF74F3" w:rsidP="00FA6F31"/>
    <w:p w:rsidR="00CF74F3" w:rsidRPr="00CF74F3" w:rsidRDefault="00CF74F3" w:rsidP="00FA6F31">
      <w:pPr>
        <w:rPr>
          <w:sz w:val="24"/>
          <w:szCs w:val="24"/>
        </w:rPr>
      </w:pPr>
      <w:r w:rsidRPr="00CF74F3">
        <w:rPr>
          <w:sz w:val="24"/>
          <w:szCs w:val="24"/>
        </w:rPr>
        <w:t>Eksempler fra saksbehandling av søknad om farledsbevis:</w:t>
      </w:r>
    </w:p>
    <w:bookmarkStart w:id="5" w:name="_MON_1501495828"/>
    <w:bookmarkEnd w:id="5"/>
    <w:p w:rsidR="00CF74F3" w:rsidRPr="00FA6F31" w:rsidRDefault="008E6D8B" w:rsidP="00FA6F31">
      <w:r>
        <w:object w:dxaOrig="1531" w:dyaOrig="991">
          <v:shape id="_x0000_i1027" type="#_x0000_t75" style="width:76.5pt;height:49.5pt" o:ole="">
            <v:imagedata r:id="rId16" o:title=""/>
          </v:shape>
          <o:OLEObject Type="Embed" ProgID="Word.Document.12" ShapeID="_x0000_i1027" DrawAspect="Icon" ObjectID="_1501503198" r:id="rId17">
            <o:FieldCodes>\s</o:FieldCodes>
          </o:OLEObject>
        </w:object>
      </w:r>
      <w:r>
        <w:tab/>
      </w:r>
      <w:bookmarkStart w:id="6" w:name="_MON_1501495852"/>
      <w:bookmarkEnd w:id="6"/>
      <w:r>
        <w:object w:dxaOrig="1531" w:dyaOrig="991">
          <v:shape id="_x0000_i1028" type="#_x0000_t75" style="width:76.5pt;height:49.5pt" o:ole="">
            <v:imagedata r:id="rId18" o:title=""/>
          </v:shape>
          <o:OLEObject Type="Embed" ProgID="Word.Document.12" ShapeID="_x0000_i1028" DrawAspect="Icon" ObjectID="_1501503199" r:id="rId19">
            <o:FieldCodes>\s</o:FieldCodes>
          </o:OLEObject>
        </w:object>
      </w:r>
    </w:p>
    <w:sectPr w:rsidR="00CF74F3" w:rsidRPr="00FA6F31" w:rsidSect="00F5424F">
      <w:footerReference w:type="default" r:id="rId20"/>
      <w:headerReference w:type="first" r:id="rId21"/>
      <w:footerReference w:type="first" r:id="rId22"/>
      <w:pgSz w:w="12240" w:h="15840"/>
      <w:pgMar w:top="1440" w:right="1134" w:bottom="1440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40EB" w:rsidRDefault="00D640EB">
      <w:r>
        <w:separator/>
      </w:r>
    </w:p>
  </w:endnote>
  <w:endnote w:type="continuationSeparator" w:id="0">
    <w:p w:rsidR="00D640EB" w:rsidRDefault="00D64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A60" w:rsidRDefault="00D640EB" w:rsidP="00E54621">
    <w:pPr>
      <w:pStyle w:val="Footer"/>
      <w:tabs>
        <w:tab w:val="clear" w:pos="9360"/>
      </w:tabs>
      <w:spacing w:before="40"/>
      <w:ind w:right="360"/>
    </w:pPr>
    <w:r>
      <w:rPr>
        <w:noProof/>
        <w:lang w:val="en-US"/>
      </w:rPr>
      <w:pict w14:anchorId="341ACAC2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14pt;margin-top:-.95pt;width:35.6pt;height:18.7pt;z-index:251658240" filled="f" stroked="f">
          <v:textbox style="mso-next-textbox:#_x0000_s2058" inset="0,0,3.6pt,0">
            <w:txbxContent>
              <w:p w:rsidR="00624A60" w:rsidRPr="007B06A4" w:rsidRDefault="00624A60" w:rsidP="007B06A4">
                <w:pPr>
                  <w:pStyle w:val="Footer"/>
                  <w:jc w:val="center"/>
                  <w:rPr>
                    <w:rStyle w:val="PageNumber"/>
                    <w:sz w:val="20"/>
                  </w:rPr>
                </w:pPr>
                <w:r w:rsidRPr="007B06A4">
                  <w:rPr>
                    <w:rStyle w:val="PageNumber"/>
                    <w:sz w:val="20"/>
                  </w:rPr>
                  <w:fldChar w:fldCharType="begin"/>
                </w:r>
                <w:r w:rsidRPr="007B06A4">
                  <w:rPr>
                    <w:rStyle w:val="PageNumber"/>
                    <w:sz w:val="20"/>
                  </w:rPr>
                  <w:instrText xml:space="preserve">PAGE  </w:instrText>
                </w:r>
                <w:r w:rsidRPr="007B06A4">
                  <w:rPr>
                    <w:rStyle w:val="PageNumber"/>
                    <w:sz w:val="20"/>
                  </w:rPr>
                  <w:fldChar w:fldCharType="separate"/>
                </w:r>
                <w:r w:rsidR="000C5012">
                  <w:rPr>
                    <w:rStyle w:val="PageNumber"/>
                    <w:noProof/>
                    <w:sz w:val="20"/>
                  </w:rPr>
                  <w:t>5</w:t>
                </w:r>
                <w:r w:rsidRPr="007B06A4">
                  <w:rPr>
                    <w:rStyle w:val="PageNumber"/>
                    <w:sz w:val="20"/>
                  </w:rPr>
                  <w:fldChar w:fldCharType="end"/>
                </w:r>
              </w:p>
              <w:p w:rsidR="00624A60" w:rsidRPr="00B953F6" w:rsidRDefault="00624A60" w:rsidP="00E54621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>
      <w:rPr>
        <w:noProof/>
        <w:lang w:eastAsia="nb-NO"/>
      </w:rPr>
      <w:pict w14:anchorId="341ACAC3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9" type="#_x0000_t32" style="position:absolute;margin-left:-90pt;margin-top:-10.65pt;width:626.7pt;height:0;z-index:251662336" o:connectortype="straight" strokecolor="#a5a5a5 [2092]"/>
      </w:pict>
    </w:r>
    <w:r>
      <w:rPr>
        <w:noProof/>
        <w:lang w:val="en-US"/>
      </w:rPr>
      <w:pict w14:anchorId="341ACAC4">
        <v:line id="_x0000_s2060" style="position:absolute;z-index:251659264" from="207pt,2.95pt" to="207pt,17.35pt" strokecolor="#009bcc" strokeweight="1.5pt"/>
      </w:pict>
    </w:r>
    <w:r>
      <w:rPr>
        <w:noProof/>
        <w:lang w:val="fi-FI" w:eastAsia="fi-FI"/>
      </w:rPr>
      <w:pict w14:anchorId="341ACAC5">
        <v:line id="_x0000_s2064" style="position:absolute;z-index:251661312" from="252pt,2.95pt" to="252pt,17.35pt" strokecolor="#009bcc" strokeweight="1.5pt"/>
      </w:pict>
    </w:r>
    <w:r>
      <w:rPr>
        <w:noProof/>
        <w:lang w:val="fi-FI" w:eastAsia="fi-FI"/>
      </w:rPr>
      <w:pict w14:anchorId="341ACAC6">
        <v:shape id="_x0000_s2063" type="#_x0000_t202" style="position:absolute;margin-left:360.55pt;margin-top:-10.65pt;width:108pt;height:36pt;z-index:251660288" stroked="f">
          <v:textbox style="mso-next-textbox:#_x0000_s2063">
            <w:txbxContent>
              <w:p w:rsidR="00624A60" w:rsidRDefault="00624A60">
                <w:r>
                  <w:rPr>
                    <w:noProof/>
                    <w:lang w:eastAsia="nb-NO"/>
                  </w:rPr>
                  <w:drawing>
                    <wp:inline distT="0" distB="0" distL="0" distR="0" wp14:anchorId="341ACACC" wp14:editId="341ACACD">
                      <wp:extent cx="1049655" cy="286385"/>
                      <wp:effectExtent l="19050" t="0" r="0" b="0"/>
                      <wp:docPr id="4" name="Picture 4" descr="kystverket_logo_liggend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0" descr="kystverket_logo_liggende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49655" cy="2863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624A60">
      <w:rPr>
        <w:noProof/>
        <w:lang w:eastAsia="nb-NO"/>
      </w:rPr>
      <w:drawing>
        <wp:inline distT="0" distB="0" distL="0" distR="0" wp14:anchorId="341ACAC7" wp14:editId="341ACAC8">
          <wp:extent cx="1025525" cy="230505"/>
          <wp:effectExtent l="19050" t="0" r="3175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5525" cy="2305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A60" w:rsidRPr="0018654D" w:rsidRDefault="00F5424F" w:rsidP="003B2609">
    <w:pPr>
      <w:pStyle w:val="Footer"/>
      <w:tabs>
        <w:tab w:val="clear" w:pos="9360"/>
      </w:tabs>
      <w:spacing w:before="40"/>
      <w:ind w:right="360"/>
      <w:rPr>
        <w:lang w:val="fr-FR"/>
      </w:rPr>
    </w:pPr>
    <w:r>
      <w:rPr>
        <w:noProof/>
        <w:lang w:eastAsia="nb-NO"/>
      </w:rPr>
      <w:drawing>
        <wp:inline distT="0" distB="0" distL="0" distR="0">
          <wp:extent cx="914400" cy="651510"/>
          <wp:effectExtent l="0" t="0" r="0" b="0"/>
          <wp:docPr id="10" name="Picture 10" descr="Kystverket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Kystverket_LOGO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BFBFB"/>
                      </a:clrFrom>
                      <a:clrTo>
                        <a:srgbClr val="FBFBFB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651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40EB" w:rsidRDefault="00D640EB">
      <w:r>
        <w:separator/>
      </w:r>
    </w:p>
  </w:footnote>
  <w:footnote w:type="continuationSeparator" w:id="0">
    <w:p w:rsidR="00D640EB" w:rsidRDefault="00D640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424F" w:rsidRDefault="00F5424F">
    <w:pPr>
      <w:pStyle w:val="Header"/>
    </w:pPr>
    <w:r w:rsidRPr="00142102">
      <w:rPr>
        <w:noProof/>
        <w:lang w:eastAsia="nb-NO"/>
      </w:rPr>
      <w:drawing>
        <wp:inline distT="0" distB="0" distL="0" distR="0">
          <wp:extent cx="1805940" cy="422910"/>
          <wp:effectExtent l="0" t="0" r="0" b="0"/>
          <wp:docPr id="9" name="Picture 9" descr="Capgemini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cmy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5940" cy="422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640EB">
      <w:rPr>
        <w:noProof/>
        <w:lang w:eastAsia="nb-N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margin-left:-514.2pt;margin-top:-53pt;width:1052.75pt;height:789.55pt;z-index:-251653120;mso-position-horizontal-relative:margin;mso-position-vertical-relative:margin">
          <v:imagedata r:id="rId2" o:title="KV BG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9" type="#_x0000_t75" style="width:18.75pt;height:18pt" o:bullet="t">
        <v:imagedata r:id="rId1" o:title="arrow_down_dea"/>
      </v:shape>
    </w:pict>
  </w:numPicBullet>
  <w:abstractNum w:abstractNumId="0" w15:restartNumberingAfterBreak="0">
    <w:nsid w:val="00421F8D"/>
    <w:multiLevelType w:val="hybridMultilevel"/>
    <w:tmpl w:val="1DE64B6A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80DE5"/>
    <w:multiLevelType w:val="multilevel"/>
    <w:tmpl w:val="6F1887A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upperLetter"/>
      <w:lvlText w:val="Appendiks %7 -"/>
      <w:lvlJc w:val="left"/>
      <w:pPr>
        <w:ind w:left="172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80B2CA8"/>
    <w:multiLevelType w:val="multilevel"/>
    <w:tmpl w:val="41165A4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994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upperLetter"/>
      <w:pStyle w:val="Heading7"/>
      <w:lvlText w:val="Appendiks %7 - "/>
      <w:lvlJc w:val="left"/>
      <w:pPr>
        <w:ind w:left="1722" w:hanging="129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pStyle w:val="Heading8"/>
      <w:lvlText w:val="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8E15EFC"/>
    <w:multiLevelType w:val="hybridMultilevel"/>
    <w:tmpl w:val="5E125668"/>
    <w:lvl w:ilvl="0" w:tplc="4F88AE78">
      <w:start w:val="1"/>
      <w:numFmt w:val="bullet"/>
      <w:lvlText w:val="●"/>
      <w:lvlJc w:val="left"/>
      <w:pPr>
        <w:tabs>
          <w:tab w:val="num" w:pos="576"/>
        </w:tabs>
        <w:ind w:left="576" w:hanging="288"/>
      </w:pPr>
      <w:rPr>
        <w:rFonts w:ascii="Arial" w:hAnsi="Arial" w:hint="default"/>
        <w:color w:val="003366"/>
      </w:rPr>
    </w:lvl>
    <w:lvl w:ilvl="1" w:tplc="063A1C8E">
      <w:start w:val="1"/>
      <w:numFmt w:val="bullet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3366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C0E3B"/>
    <w:multiLevelType w:val="hybridMultilevel"/>
    <w:tmpl w:val="26CCBD1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96949"/>
    <w:multiLevelType w:val="hybridMultilevel"/>
    <w:tmpl w:val="DF0E99D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D76A0"/>
    <w:multiLevelType w:val="hybridMultilevel"/>
    <w:tmpl w:val="32544D08"/>
    <w:lvl w:ilvl="0" w:tplc="0414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30BA1CBF"/>
    <w:multiLevelType w:val="hybridMultilevel"/>
    <w:tmpl w:val="06681E1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924F8B"/>
    <w:multiLevelType w:val="multilevel"/>
    <w:tmpl w:val="0414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E0B5B24"/>
    <w:multiLevelType w:val="hybridMultilevel"/>
    <w:tmpl w:val="34948F6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E256B5"/>
    <w:multiLevelType w:val="hybridMultilevel"/>
    <w:tmpl w:val="5580912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1C1DF4"/>
    <w:multiLevelType w:val="hybridMultilevel"/>
    <w:tmpl w:val="1EEE123A"/>
    <w:lvl w:ilvl="0" w:tplc="BCDA7202">
      <w:start w:val="1"/>
      <w:numFmt w:val="bullet"/>
      <w:pStyle w:val="ListBullet"/>
      <w:lvlText w:val="■"/>
      <w:lvlJc w:val="left"/>
      <w:pPr>
        <w:tabs>
          <w:tab w:val="num" w:pos="288"/>
        </w:tabs>
        <w:ind w:left="288" w:hanging="288"/>
      </w:pPr>
      <w:rPr>
        <w:rFonts w:ascii="Arial" w:hAnsi="Arial" w:hint="default"/>
        <w:color w:val="009BCC"/>
      </w:rPr>
    </w:lvl>
    <w:lvl w:ilvl="1" w:tplc="9EDCC5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B06BE"/>
    <w:multiLevelType w:val="hybridMultilevel"/>
    <w:tmpl w:val="A872A8A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D52573"/>
    <w:multiLevelType w:val="hybridMultilevel"/>
    <w:tmpl w:val="59CA2634"/>
    <w:lvl w:ilvl="0" w:tplc="F98E42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nb-NO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D678D"/>
    <w:multiLevelType w:val="hybridMultilevel"/>
    <w:tmpl w:val="D6D2EFD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8513DE"/>
    <w:multiLevelType w:val="hybridMultilevel"/>
    <w:tmpl w:val="D684400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2D545F"/>
    <w:multiLevelType w:val="hybridMultilevel"/>
    <w:tmpl w:val="131A0E8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DC4280"/>
    <w:multiLevelType w:val="hybridMultilevel"/>
    <w:tmpl w:val="6C8801F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D9B6D5B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3366"/>
        <w:sz w:val="18"/>
        <w:szCs w:val="18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4B7948"/>
    <w:multiLevelType w:val="hybridMultilevel"/>
    <w:tmpl w:val="6E8A2C40"/>
    <w:lvl w:ilvl="0" w:tplc="A842A012">
      <w:start w:val="1"/>
      <w:numFmt w:val="bullet"/>
      <w:pStyle w:val="ListBullet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336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291F1D"/>
    <w:multiLevelType w:val="hybridMultilevel"/>
    <w:tmpl w:val="CC80BF5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56264C"/>
    <w:multiLevelType w:val="hybridMultilevel"/>
    <w:tmpl w:val="BFB4E268"/>
    <w:lvl w:ilvl="0" w:tplc="3CAE68BC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040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8"/>
  </w:num>
  <w:num w:numId="4">
    <w:abstractNumId w:val="20"/>
  </w:num>
  <w:num w:numId="5">
    <w:abstractNumId w:val="17"/>
  </w:num>
  <w:num w:numId="6">
    <w:abstractNumId w:val="7"/>
  </w:num>
  <w:num w:numId="7">
    <w:abstractNumId w:val="10"/>
  </w:num>
  <w:num w:numId="8">
    <w:abstractNumId w:val="19"/>
  </w:num>
  <w:num w:numId="9">
    <w:abstractNumId w:val="5"/>
  </w:num>
  <w:num w:numId="10">
    <w:abstractNumId w:val="6"/>
  </w:num>
  <w:num w:numId="11">
    <w:abstractNumId w:val="1"/>
  </w:num>
  <w:num w:numId="12">
    <w:abstractNumId w:val="2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8"/>
  </w:num>
  <w:num w:numId="16">
    <w:abstractNumId w:val="0"/>
  </w:num>
  <w:num w:numId="17">
    <w:abstractNumId w:val="13"/>
  </w:num>
  <w:num w:numId="18">
    <w:abstractNumId w:val="14"/>
  </w:num>
  <w:num w:numId="19">
    <w:abstractNumId w:val="4"/>
  </w:num>
  <w:num w:numId="20">
    <w:abstractNumId w:val="9"/>
  </w:num>
  <w:num w:numId="21">
    <w:abstractNumId w:val="12"/>
  </w:num>
  <w:num w:numId="22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74"/>
    <o:shapelayout v:ext="edit">
      <o:idmap v:ext="edit" data="2"/>
      <o:rules v:ext="edit">
        <o:r id="V:Rule1" type="connector" idref="#_x0000_s206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17FD5"/>
    <w:rsid w:val="00001498"/>
    <w:rsid w:val="00001D93"/>
    <w:rsid w:val="00002E47"/>
    <w:rsid w:val="00003BE7"/>
    <w:rsid w:val="000048C1"/>
    <w:rsid w:val="00005A83"/>
    <w:rsid w:val="000068DB"/>
    <w:rsid w:val="00006E2B"/>
    <w:rsid w:val="0001076C"/>
    <w:rsid w:val="00010B9E"/>
    <w:rsid w:val="00011163"/>
    <w:rsid w:val="000146E2"/>
    <w:rsid w:val="0001488B"/>
    <w:rsid w:val="00014F4C"/>
    <w:rsid w:val="000150E6"/>
    <w:rsid w:val="000216BC"/>
    <w:rsid w:val="00023DD7"/>
    <w:rsid w:val="00024820"/>
    <w:rsid w:val="0002577E"/>
    <w:rsid w:val="00025CA4"/>
    <w:rsid w:val="00026E46"/>
    <w:rsid w:val="000307D2"/>
    <w:rsid w:val="00030934"/>
    <w:rsid w:val="000310A0"/>
    <w:rsid w:val="00031638"/>
    <w:rsid w:val="00033CCA"/>
    <w:rsid w:val="00034649"/>
    <w:rsid w:val="0003661A"/>
    <w:rsid w:val="0004069A"/>
    <w:rsid w:val="0004101D"/>
    <w:rsid w:val="00042C92"/>
    <w:rsid w:val="00043AAC"/>
    <w:rsid w:val="00044EBC"/>
    <w:rsid w:val="0004531F"/>
    <w:rsid w:val="00045EEE"/>
    <w:rsid w:val="000469AF"/>
    <w:rsid w:val="00046E00"/>
    <w:rsid w:val="000473CF"/>
    <w:rsid w:val="00047515"/>
    <w:rsid w:val="00051699"/>
    <w:rsid w:val="00052E6E"/>
    <w:rsid w:val="00054371"/>
    <w:rsid w:val="000556F0"/>
    <w:rsid w:val="00055911"/>
    <w:rsid w:val="00055A3C"/>
    <w:rsid w:val="00057458"/>
    <w:rsid w:val="00057D03"/>
    <w:rsid w:val="00057DA6"/>
    <w:rsid w:val="0006080C"/>
    <w:rsid w:val="000616D5"/>
    <w:rsid w:val="00061B93"/>
    <w:rsid w:val="00062B80"/>
    <w:rsid w:val="00062D41"/>
    <w:rsid w:val="00064CC9"/>
    <w:rsid w:val="000650F8"/>
    <w:rsid w:val="0006620A"/>
    <w:rsid w:val="00066EB8"/>
    <w:rsid w:val="0007007C"/>
    <w:rsid w:val="00073B60"/>
    <w:rsid w:val="0007438F"/>
    <w:rsid w:val="00074E94"/>
    <w:rsid w:val="000753FA"/>
    <w:rsid w:val="00075AF4"/>
    <w:rsid w:val="00075E2C"/>
    <w:rsid w:val="00076F79"/>
    <w:rsid w:val="000837BD"/>
    <w:rsid w:val="00085646"/>
    <w:rsid w:val="00085843"/>
    <w:rsid w:val="00087A2E"/>
    <w:rsid w:val="00091111"/>
    <w:rsid w:val="00091591"/>
    <w:rsid w:val="00091F6E"/>
    <w:rsid w:val="00094CD1"/>
    <w:rsid w:val="000A1974"/>
    <w:rsid w:val="000A611B"/>
    <w:rsid w:val="000B0C34"/>
    <w:rsid w:val="000B1C6A"/>
    <w:rsid w:val="000B5F17"/>
    <w:rsid w:val="000B5FA9"/>
    <w:rsid w:val="000B6AE4"/>
    <w:rsid w:val="000C0A1B"/>
    <w:rsid w:val="000C0D1A"/>
    <w:rsid w:val="000C0F63"/>
    <w:rsid w:val="000C1CB9"/>
    <w:rsid w:val="000C2238"/>
    <w:rsid w:val="000C3F1E"/>
    <w:rsid w:val="000C5012"/>
    <w:rsid w:val="000C6A12"/>
    <w:rsid w:val="000C7894"/>
    <w:rsid w:val="000C7CAF"/>
    <w:rsid w:val="000D10BC"/>
    <w:rsid w:val="000D1DAC"/>
    <w:rsid w:val="000D3E1A"/>
    <w:rsid w:val="000D4B35"/>
    <w:rsid w:val="000D7514"/>
    <w:rsid w:val="000D7B56"/>
    <w:rsid w:val="000E0B2B"/>
    <w:rsid w:val="000E0D9D"/>
    <w:rsid w:val="000E1558"/>
    <w:rsid w:val="000E3CF9"/>
    <w:rsid w:val="000E3E87"/>
    <w:rsid w:val="000E5FD1"/>
    <w:rsid w:val="000E72F3"/>
    <w:rsid w:val="000F0292"/>
    <w:rsid w:val="000F2FFA"/>
    <w:rsid w:val="000F47FD"/>
    <w:rsid w:val="000F7464"/>
    <w:rsid w:val="00104899"/>
    <w:rsid w:val="001071A2"/>
    <w:rsid w:val="0011030B"/>
    <w:rsid w:val="00111CED"/>
    <w:rsid w:val="00116237"/>
    <w:rsid w:val="00120A12"/>
    <w:rsid w:val="001211A3"/>
    <w:rsid w:val="00121869"/>
    <w:rsid w:val="00122DA2"/>
    <w:rsid w:val="00124DE5"/>
    <w:rsid w:val="0013321B"/>
    <w:rsid w:val="00133B7C"/>
    <w:rsid w:val="00133C76"/>
    <w:rsid w:val="001342A7"/>
    <w:rsid w:val="00137793"/>
    <w:rsid w:val="00140976"/>
    <w:rsid w:val="00141554"/>
    <w:rsid w:val="00141CBE"/>
    <w:rsid w:val="00142380"/>
    <w:rsid w:val="0014354D"/>
    <w:rsid w:val="0014529E"/>
    <w:rsid w:val="001462F6"/>
    <w:rsid w:val="00146E2D"/>
    <w:rsid w:val="001524A3"/>
    <w:rsid w:val="00155FE2"/>
    <w:rsid w:val="00157CC9"/>
    <w:rsid w:val="0016021F"/>
    <w:rsid w:val="00163D9D"/>
    <w:rsid w:val="00163EC3"/>
    <w:rsid w:val="00166882"/>
    <w:rsid w:val="00167587"/>
    <w:rsid w:val="0016759F"/>
    <w:rsid w:val="001712FB"/>
    <w:rsid w:val="00171A0B"/>
    <w:rsid w:val="00171B23"/>
    <w:rsid w:val="00172142"/>
    <w:rsid w:val="00174075"/>
    <w:rsid w:val="0017636B"/>
    <w:rsid w:val="00177210"/>
    <w:rsid w:val="0018035E"/>
    <w:rsid w:val="00180440"/>
    <w:rsid w:val="00180830"/>
    <w:rsid w:val="00181A64"/>
    <w:rsid w:val="001834D7"/>
    <w:rsid w:val="00185901"/>
    <w:rsid w:val="00185BA7"/>
    <w:rsid w:val="0018654D"/>
    <w:rsid w:val="00192621"/>
    <w:rsid w:val="0019538A"/>
    <w:rsid w:val="001A0353"/>
    <w:rsid w:val="001A0849"/>
    <w:rsid w:val="001A5A03"/>
    <w:rsid w:val="001A5B0A"/>
    <w:rsid w:val="001A7D72"/>
    <w:rsid w:val="001B010F"/>
    <w:rsid w:val="001B17E6"/>
    <w:rsid w:val="001B4F9A"/>
    <w:rsid w:val="001B6540"/>
    <w:rsid w:val="001B6924"/>
    <w:rsid w:val="001C05A3"/>
    <w:rsid w:val="001C077B"/>
    <w:rsid w:val="001C118F"/>
    <w:rsid w:val="001C1E6C"/>
    <w:rsid w:val="001C2608"/>
    <w:rsid w:val="001C28B6"/>
    <w:rsid w:val="001C3020"/>
    <w:rsid w:val="001C3414"/>
    <w:rsid w:val="001C42B5"/>
    <w:rsid w:val="001C5B07"/>
    <w:rsid w:val="001C5B91"/>
    <w:rsid w:val="001C6520"/>
    <w:rsid w:val="001D0020"/>
    <w:rsid w:val="001D3A14"/>
    <w:rsid w:val="001D6046"/>
    <w:rsid w:val="001D76BB"/>
    <w:rsid w:val="001E0A1A"/>
    <w:rsid w:val="001E330B"/>
    <w:rsid w:val="001E3EA4"/>
    <w:rsid w:val="001E4E2A"/>
    <w:rsid w:val="001F043A"/>
    <w:rsid w:val="001F1272"/>
    <w:rsid w:val="001F3081"/>
    <w:rsid w:val="001F34A2"/>
    <w:rsid w:val="001F367A"/>
    <w:rsid w:val="001F4265"/>
    <w:rsid w:val="001F6560"/>
    <w:rsid w:val="001F799C"/>
    <w:rsid w:val="00201355"/>
    <w:rsid w:val="0020310B"/>
    <w:rsid w:val="00204469"/>
    <w:rsid w:val="0020471A"/>
    <w:rsid w:val="0020504E"/>
    <w:rsid w:val="0020680F"/>
    <w:rsid w:val="00207AEE"/>
    <w:rsid w:val="00207BA5"/>
    <w:rsid w:val="00210E72"/>
    <w:rsid w:val="002130A8"/>
    <w:rsid w:val="00216F0F"/>
    <w:rsid w:val="00217102"/>
    <w:rsid w:val="002171F1"/>
    <w:rsid w:val="00220E28"/>
    <w:rsid w:val="00222DB5"/>
    <w:rsid w:val="00223DEE"/>
    <w:rsid w:val="002264E7"/>
    <w:rsid w:val="00231039"/>
    <w:rsid w:val="002311D7"/>
    <w:rsid w:val="0023133E"/>
    <w:rsid w:val="00233863"/>
    <w:rsid w:val="00234AF3"/>
    <w:rsid w:val="00237348"/>
    <w:rsid w:val="002377BC"/>
    <w:rsid w:val="00237C7D"/>
    <w:rsid w:val="00237E41"/>
    <w:rsid w:val="002410DC"/>
    <w:rsid w:val="00241319"/>
    <w:rsid w:val="002439D8"/>
    <w:rsid w:val="00243C72"/>
    <w:rsid w:val="00244468"/>
    <w:rsid w:val="002451DD"/>
    <w:rsid w:val="002452D8"/>
    <w:rsid w:val="0024531C"/>
    <w:rsid w:val="00246F64"/>
    <w:rsid w:val="00250E4D"/>
    <w:rsid w:val="00251A65"/>
    <w:rsid w:val="00251ED9"/>
    <w:rsid w:val="00252DF5"/>
    <w:rsid w:val="00252F0C"/>
    <w:rsid w:val="0025476F"/>
    <w:rsid w:val="00255492"/>
    <w:rsid w:val="00257C87"/>
    <w:rsid w:val="00260EBC"/>
    <w:rsid w:val="00260EFD"/>
    <w:rsid w:val="00261F4B"/>
    <w:rsid w:val="00262004"/>
    <w:rsid w:val="00262D61"/>
    <w:rsid w:val="00263509"/>
    <w:rsid w:val="002643D9"/>
    <w:rsid w:val="00266E24"/>
    <w:rsid w:val="002670B3"/>
    <w:rsid w:val="002712A0"/>
    <w:rsid w:val="00271C41"/>
    <w:rsid w:val="00271C5B"/>
    <w:rsid w:val="002724C2"/>
    <w:rsid w:val="002724EB"/>
    <w:rsid w:val="0027478F"/>
    <w:rsid w:val="00276E9F"/>
    <w:rsid w:val="00283471"/>
    <w:rsid w:val="002858F5"/>
    <w:rsid w:val="00286A76"/>
    <w:rsid w:val="00287E26"/>
    <w:rsid w:val="00291A7C"/>
    <w:rsid w:val="00292841"/>
    <w:rsid w:val="002929FB"/>
    <w:rsid w:val="00295F65"/>
    <w:rsid w:val="0029608C"/>
    <w:rsid w:val="00296193"/>
    <w:rsid w:val="002A0829"/>
    <w:rsid w:val="002A2633"/>
    <w:rsid w:val="002A2BBB"/>
    <w:rsid w:val="002A2C3D"/>
    <w:rsid w:val="002A7040"/>
    <w:rsid w:val="002B2EE7"/>
    <w:rsid w:val="002B345D"/>
    <w:rsid w:val="002B447C"/>
    <w:rsid w:val="002B5B58"/>
    <w:rsid w:val="002B6874"/>
    <w:rsid w:val="002B6A2A"/>
    <w:rsid w:val="002B775D"/>
    <w:rsid w:val="002C0095"/>
    <w:rsid w:val="002C2122"/>
    <w:rsid w:val="002C3001"/>
    <w:rsid w:val="002C5522"/>
    <w:rsid w:val="002C5822"/>
    <w:rsid w:val="002C6C64"/>
    <w:rsid w:val="002D0117"/>
    <w:rsid w:val="002D2216"/>
    <w:rsid w:val="002E02FC"/>
    <w:rsid w:val="002E03A3"/>
    <w:rsid w:val="002E1AD2"/>
    <w:rsid w:val="002E1B72"/>
    <w:rsid w:val="002E3A4E"/>
    <w:rsid w:val="002E422D"/>
    <w:rsid w:val="002E5C8F"/>
    <w:rsid w:val="002F0136"/>
    <w:rsid w:val="002F21F8"/>
    <w:rsid w:val="002F31C4"/>
    <w:rsid w:val="002F4222"/>
    <w:rsid w:val="002F50EB"/>
    <w:rsid w:val="002F729D"/>
    <w:rsid w:val="002F7C6A"/>
    <w:rsid w:val="00300172"/>
    <w:rsid w:val="00301280"/>
    <w:rsid w:val="003027EA"/>
    <w:rsid w:val="00302C6C"/>
    <w:rsid w:val="00305172"/>
    <w:rsid w:val="003060B8"/>
    <w:rsid w:val="0030707D"/>
    <w:rsid w:val="003128ED"/>
    <w:rsid w:val="00312D07"/>
    <w:rsid w:val="00313615"/>
    <w:rsid w:val="00314400"/>
    <w:rsid w:val="0032149D"/>
    <w:rsid w:val="00324F82"/>
    <w:rsid w:val="00325A39"/>
    <w:rsid w:val="00325B3D"/>
    <w:rsid w:val="00325CBF"/>
    <w:rsid w:val="00327682"/>
    <w:rsid w:val="00330A8B"/>
    <w:rsid w:val="0033298F"/>
    <w:rsid w:val="00333873"/>
    <w:rsid w:val="00335534"/>
    <w:rsid w:val="00335813"/>
    <w:rsid w:val="00335DA0"/>
    <w:rsid w:val="003360F8"/>
    <w:rsid w:val="003407C3"/>
    <w:rsid w:val="00341B27"/>
    <w:rsid w:val="00342AEA"/>
    <w:rsid w:val="0034324B"/>
    <w:rsid w:val="0034391E"/>
    <w:rsid w:val="00343A82"/>
    <w:rsid w:val="00343F05"/>
    <w:rsid w:val="00345359"/>
    <w:rsid w:val="00345DE5"/>
    <w:rsid w:val="0034764B"/>
    <w:rsid w:val="00347CAB"/>
    <w:rsid w:val="00350093"/>
    <w:rsid w:val="00353552"/>
    <w:rsid w:val="0035555E"/>
    <w:rsid w:val="003622A0"/>
    <w:rsid w:val="0036241C"/>
    <w:rsid w:val="00362935"/>
    <w:rsid w:val="00364904"/>
    <w:rsid w:val="00364CF8"/>
    <w:rsid w:val="003659B5"/>
    <w:rsid w:val="00366336"/>
    <w:rsid w:val="00370326"/>
    <w:rsid w:val="00371FA4"/>
    <w:rsid w:val="00371FF3"/>
    <w:rsid w:val="00372B20"/>
    <w:rsid w:val="00372CA9"/>
    <w:rsid w:val="003747C3"/>
    <w:rsid w:val="003754EF"/>
    <w:rsid w:val="00377A7C"/>
    <w:rsid w:val="00381656"/>
    <w:rsid w:val="0038261A"/>
    <w:rsid w:val="00383FDB"/>
    <w:rsid w:val="00384566"/>
    <w:rsid w:val="0038617E"/>
    <w:rsid w:val="003865DB"/>
    <w:rsid w:val="0038750C"/>
    <w:rsid w:val="0039032A"/>
    <w:rsid w:val="00390CAA"/>
    <w:rsid w:val="00390E3B"/>
    <w:rsid w:val="00394849"/>
    <w:rsid w:val="0039683E"/>
    <w:rsid w:val="00397A46"/>
    <w:rsid w:val="003A0534"/>
    <w:rsid w:val="003A0B77"/>
    <w:rsid w:val="003A34E8"/>
    <w:rsid w:val="003A3D24"/>
    <w:rsid w:val="003A4458"/>
    <w:rsid w:val="003A651C"/>
    <w:rsid w:val="003B2609"/>
    <w:rsid w:val="003B30D0"/>
    <w:rsid w:val="003B35D9"/>
    <w:rsid w:val="003B469F"/>
    <w:rsid w:val="003B4FBD"/>
    <w:rsid w:val="003B7C7E"/>
    <w:rsid w:val="003C048E"/>
    <w:rsid w:val="003C0FEF"/>
    <w:rsid w:val="003C12E2"/>
    <w:rsid w:val="003C1E58"/>
    <w:rsid w:val="003C63B5"/>
    <w:rsid w:val="003C63CA"/>
    <w:rsid w:val="003C6443"/>
    <w:rsid w:val="003D037A"/>
    <w:rsid w:val="003D0B9E"/>
    <w:rsid w:val="003D106A"/>
    <w:rsid w:val="003D2645"/>
    <w:rsid w:val="003D2798"/>
    <w:rsid w:val="003D2DDC"/>
    <w:rsid w:val="003D340A"/>
    <w:rsid w:val="003D378E"/>
    <w:rsid w:val="003D3BF1"/>
    <w:rsid w:val="003D4D7B"/>
    <w:rsid w:val="003D683B"/>
    <w:rsid w:val="003D6CB5"/>
    <w:rsid w:val="003E0BF6"/>
    <w:rsid w:val="003E1508"/>
    <w:rsid w:val="003E3160"/>
    <w:rsid w:val="003E59CA"/>
    <w:rsid w:val="003E6B40"/>
    <w:rsid w:val="003E6CB1"/>
    <w:rsid w:val="003F04D7"/>
    <w:rsid w:val="003F0EAC"/>
    <w:rsid w:val="003F0FE4"/>
    <w:rsid w:val="003F11F5"/>
    <w:rsid w:val="003F1E2E"/>
    <w:rsid w:val="003F1FB6"/>
    <w:rsid w:val="003F22AB"/>
    <w:rsid w:val="003F2B22"/>
    <w:rsid w:val="003F30B9"/>
    <w:rsid w:val="003F375D"/>
    <w:rsid w:val="003F501B"/>
    <w:rsid w:val="003F6CF4"/>
    <w:rsid w:val="0040372C"/>
    <w:rsid w:val="0040494E"/>
    <w:rsid w:val="004062FA"/>
    <w:rsid w:val="0041252B"/>
    <w:rsid w:val="0041309E"/>
    <w:rsid w:val="004155BD"/>
    <w:rsid w:val="004160B3"/>
    <w:rsid w:val="00417070"/>
    <w:rsid w:val="00420AD9"/>
    <w:rsid w:val="00421CB6"/>
    <w:rsid w:val="00423D82"/>
    <w:rsid w:val="0042424F"/>
    <w:rsid w:val="004245FD"/>
    <w:rsid w:val="00425509"/>
    <w:rsid w:val="00427486"/>
    <w:rsid w:val="00430395"/>
    <w:rsid w:val="004314EE"/>
    <w:rsid w:val="00431F4A"/>
    <w:rsid w:val="0043559F"/>
    <w:rsid w:val="004355DD"/>
    <w:rsid w:val="0044076D"/>
    <w:rsid w:val="00440838"/>
    <w:rsid w:val="00443252"/>
    <w:rsid w:val="00443E93"/>
    <w:rsid w:val="004449E1"/>
    <w:rsid w:val="00445398"/>
    <w:rsid w:val="00450A7D"/>
    <w:rsid w:val="00450D66"/>
    <w:rsid w:val="00450EF7"/>
    <w:rsid w:val="004529D0"/>
    <w:rsid w:val="00452FAE"/>
    <w:rsid w:val="00453104"/>
    <w:rsid w:val="00454865"/>
    <w:rsid w:val="004556A5"/>
    <w:rsid w:val="00462DA3"/>
    <w:rsid w:val="004635B8"/>
    <w:rsid w:val="00463E35"/>
    <w:rsid w:val="00464D9E"/>
    <w:rsid w:val="00465475"/>
    <w:rsid w:val="00465671"/>
    <w:rsid w:val="00467D43"/>
    <w:rsid w:val="0047087C"/>
    <w:rsid w:val="00470E53"/>
    <w:rsid w:val="00471321"/>
    <w:rsid w:val="00471503"/>
    <w:rsid w:val="00475017"/>
    <w:rsid w:val="0047615B"/>
    <w:rsid w:val="004764F8"/>
    <w:rsid w:val="00477CD7"/>
    <w:rsid w:val="00477DF9"/>
    <w:rsid w:val="00480595"/>
    <w:rsid w:val="00481037"/>
    <w:rsid w:val="00481249"/>
    <w:rsid w:val="004836B0"/>
    <w:rsid w:val="00483D35"/>
    <w:rsid w:val="004847F4"/>
    <w:rsid w:val="00484FA3"/>
    <w:rsid w:val="00490982"/>
    <w:rsid w:val="0049113D"/>
    <w:rsid w:val="00491B5E"/>
    <w:rsid w:val="004943C0"/>
    <w:rsid w:val="004943C7"/>
    <w:rsid w:val="004967AD"/>
    <w:rsid w:val="00496BD7"/>
    <w:rsid w:val="00497184"/>
    <w:rsid w:val="004A1024"/>
    <w:rsid w:val="004A2A90"/>
    <w:rsid w:val="004A3178"/>
    <w:rsid w:val="004A3997"/>
    <w:rsid w:val="004A4C27"/>
    <w:rsid w:val="004A4CC8"/>
    <w:rsid w:val="004B0BF2"/>
    <w:rsid w:val="004B2F56"/>
    <w:rsid w:val="004B3ACD"/>
    <w:rsid w:val="004B6139"/>
    <w:rsid w:val="004B660B"/>
    <w:rsid w:val="004B66ED"/>
    <w:rsid w:val="004C091D"/>
    <w:rsid w:val="004C156F"/>
    <w:rsid w:val="004C1870"/>
    <w:rsid w:val="004C3F3F"/>
    <w:rsid w:val="004C52BB"/>
    <w:rsid w:val="004C618E"/>
    <w:rsid w:val="004C65FC"/>
    <w:rsid w:val="004C78B1"/>
    <w:rsid w:val="004C7C85"/>
    <w:rsid w:val="004D003D"/>
    <w:rsid w:val="004D039C"/>
    <w:rsid w:val="004D0FDA"/>
    <w:rsid w:val="004D2778"/>
    <w:rsid w:val="004D29BA"/>
    <w:rsid w:val="004D2D6B"/>
    <w:rsid w:val="004D31F2"/>
    <w:rsid w:val="004D4020"/>
    <w:rsid w:val="004D5858"/>
    <w:rsid w:val="004E136F"/>
    <w:rsid w:val="004E181F"/>
    <w:rsid w:val="004E3210"/>
    <w:rsid w:val="004E426D"/>
    <w:rsid w:val="004E466A"/>
    <w:rsid w:val="004E56C2"/>
    <w:rsid w:val="004E6AC8"/>
    <w:rsid w:val="004E6F20"/>
    <w:rsid w:val="004F1A14"/>
    <w:rsid w:val="004F4F1A"/>
    <w:rsid w:val="004F53DC"/>
    <w:rsid w:val="004F54EB"/>
    <w:rsid w:val="00501A9C"/>
    <w:rsid w:val="00502290"/>
    <w:rsid w:val="0050395F"/>
    <w:rsid w:val="00504720"/>
    <w:rsid w:val="00504799"/>
    <w:rsid w:val="00505633"/>
    <w:rsid w:val="00505710"/>
    <w:rsid w:val="00506613"/>
    <w:rsid w:val="00510DC9"/>
    <w:rsid w:val="00512770"/>
    <w:rsid w:val="00512F2B"/>
    <w:rsid w:val="00515283"/>
    <w:rsid w:val="005164CE"/>
    <w:rsid w:val="005178B3"/>
    <w:rsid w:val="00517A7B"/>
    <w:rsid w:val="00520940"/>
    <w:rsid w:val="005227E1"/>
    <w:rsid w:val="00522E51"/>
    <w:rsid w:val="00523EFE"/>
    <w:rsid w:val="00526E9D"/>
    <w:rsid w:val="00527EFF"/>
    <w:rsid w:val="00530156"/>
    <w:rsid w:val="0053080E"/>
    <w:rsid w:val="00533DE3"/>
    <w:rsid w:val="0053564E"/>
    <w:rsid w:val="00535AD5"/>
    <w:rsid w:val="005364A3"/>
    <w:rsid w:val="0053740E"/>
    <w:rsid w:val="00540E64"/>
    <w:rsid w:val="00541C30"/>
    <w:rsid w:val="00543F6A"/>
    <w:rsid w:val="00550C1C"/>
    <w:rsid w:val="005510ED"/>
    <w:rsid w:val="00556402"/>
    <w:rsid w:val="00556CAF"/>
    <w:rsid w:val="00556DC6"/>
    <w:rsid w:val="00561949"/>
    <w:rsid w:val="0056412C"/>
    <w:rsid w:val="00564D3B"/>
    <w:rsid w:val="00565AF4"/>
    <w:rsid w:val="00567E13"/>
    <w:rsid w:val="0057006A"/>
    <w:rsid w:val="0057495F"/>
    <w:rsid w:val="00576984"/>
    <w:rsid w:val="00580437"/>
    <w:rsid w:val="005805E6"/>
    <w:rsid w:val="0058079A"/>
    <w:rsid w:val="0058188F"/>
    <w:rsid w:val="00582044"/>
    <w:rsid w:val="00584271"/>
    <w:rsid w:val="0058576C"/>
    <w:rsid w:val="00585827"/>
    <w:rsid w:val="005859A9"/>
    <w:rsid w:val="00586B83"/>
    <w:rsid w:val="005877C3"/>
    <w:rsid w:val="00590261"/>
    <w:rsid w:val="005902FD"/>
    <w:rsid w:val="00591122"/>
    <w:rsid w:val="00591B09"/>
    <w:rsid w:val="005927D6"/>
    <w:rsid w:val="00594AA4"/>
    <w:rsid w:val="00594F2A"/>
    <w:rsid w:val="0059506C"/>
    <w:rsid w:val="00595EFE"/>
    <w:rsid w:val="00597501"/>
    <w:rsid w:val="005A07C4"/>
    <w:rsid w:val="005A3A62"/>
    <w:rsid w:val="005A5527"/>
    <w:rsid w:val="005A5EDE"/>
    <w:rsid w:val="005B0BFC"/>
    <w:rsid w:val="005B2D0C"/>
    <w:rsid w:val="005B3CDD"/>
    <w:rsid w:val="005B4163"/>
    <w:rsid w:val="005B456B"/>
    <w:rsid w:val="005B517E"/>
    <w:rsid w:val="005C4187"/>
    <w:rsid w:val="005C41BF"/>
    <w:rsid w:val="005C6C12"/>
    <w:rsid w:val="005D2D61"/>
    <w:rsid w:val="005D5CA2"/>
    <w:rsid w:val="005D7949"/>
    <w:rsid w:val="005D7F80"/>
    <w:rsid w:val="005D7F8C"/>
    <w:rsid w:val="005E0DDD"/>
    <w:rsid w:val="005E20E9"/>
    <w:rsid w:val="005E406C"/>
    <w:rsid w:val="005E5C12"/>
    <w:rsid w:val="005E641D"/>
    <w:rsid w:val="005E6916"/>
    <w:rsid w:val="005E6F40"/>
    <w:rsid w:val="005F0626"/>
    <w:rsid w:val="005F1260"/>
    <w:rsid w:val="005F4082"/>
    <w:rsid w:val="005F6285"/>
    <w:rsid w:val="005F7FAB"/>
    <w:rsid w:val="00601B5F"/>
    <w:rsid w:val="00604C86"/>
    <w:rsid w:val="006063F8"/>
    <w:rsid w:val="00610D58"/>
    <w:rsid w:val="00611376"/>
    <w:rsid w:val="006121E2"/>
    <w:rsid w:val="006125C0"/>
    <w:rsid w:val="0061261E"/>
    <w:rsid w:val="00613585"/>
    <w:rsid w:val="00613B10"/>
    <w:rsid w:val="006170C6"/>
    <w:rsid w:val="00617C1D"/>
    <w:rsid w:val="00620F2D"/>
    <w:rsid w:val="006214CB"/>
    <w:rsid w:val="00622959"/>
    <w:rsid w:val="00623076"/>
    <w:rsid w:val="00623C1F"/>
    <w:rsid w:val="00624A60"/>
    <w:rsid w:val="00625111"/>
    <w:rsid w:val="00626875"/>
    <w:rsid w:val="0062737C"/>
    <w:rsid w:val="006276CE"/>
    <w:rsid w:val="00630BFB"/>
    <w:rsid w:val="006321AE"/>
    <w:rsid w:val="0063303D"/>
    <w:rsid w:val="00636239"/>
    <w:rsid w:val="00641A03"/>
    <w:rsid w:val="00641F99"/>
    <w:rsid w:val="006433FF"/>
    <w:rsid w:val="0064430D"/>
    <w:rsid w:val="00644AB2"/>
    <w:rsid w:val="00645CC6"/>
    <w:rsid w:val="00646AB8"/>
    <w:rsid w:val="00646E35"/>
    <w:rsid w:val="00647838"/>
    <w:rsid w:val="00647A25"/>
    <w:rsid w:val="006514EF"/>
    <w:rsid w:val="00652501"/>
    <w:rsid w:val="006543E4"/>
    <w:rsid w:val="006574AC"/>
    <w:rsid w:val="00657855"/>
    <w:rsid w:val="00663BAA"/>
    <w:rsid w:val="00665B21"/>
    <w:rsid w:val="00666007"/>
    <w:rsid w:val="00666A91"/>
    <w:rsid w:val="00666BE1"/>
    <w:rsid w:val="00675349"/>
    <w:rsid w:val="00675739"/>
    <w:rsid w:val="00675A59"/>
    <w:rsid w:val="00681118"/>
    <w:rsid w:val="0068218A"/>
    <w:rsid w:val="0068677D"/>
    <w:rsid w:val="00690A03"/>
    <w:rsid w:val="00690B6F"/>
    <w:rsid w:val="00690D02"/>
    <w:rsid w:val="00692A4D"/>
    <w:rsid w:val="0069574A"/>
    <w:rsid w:val="006A3A0B"/>
    <w:rsid w:val="006A3B95"/>
    <w:rsid w:val="006A6412"/>
    <w:rsid w:val="006A6FBD"/>
    <w:rsid w:val="006B1843"/>
    <w:rsid w:val="006B1DEA"/>
    <w:rsid w:val="006B3088"/>
    <w:rsid w:val="006B4D50"/>
    <w:rsid w:val="006B634E"/>
    <w:rsid w:val="006C0D8B"/>
    <w:rsid w:val="006C15BA"/>
    <w:rsid w:val="006C4234"/>
    <w:rsid w:val="006C59D6"/>
    <w:rsid w:val="006C74C8"/>
    <w:rsid w:val="006D17FC"/>
    <w:rsid w:val="006D1A8C"/>
    <w:rsid w:val="006D1D1E"/>
    <w:rsid w:val="006D2BBB"/>
    <w:rsid w:val="006D4FF9"/>
    <w:rsid w:val="006D513F"/>
    <w:rsid w:val="006D52BB"/>
    <w:rsid w:val="006D724E"/>
    <w:rsid w:val="006E00A5"/>
    <w:rsid w:val="006E11E6"/>
    <w:rsid w:val="006E13EB"/>
    <w:rsid w:val="006E1F5A"/>
    <w:rsid w:val="006E21D4"/>
    <w:rsid w:val="006E3B9D"/>
    <w:rsid w:val="006E42DC"/>
    <w:rsid w:val="006E47DE"/>
    <w:rsid w:val="006E64FD"/>
    <w:rsid w:val="006E6D50"/>
    <w:rsid w:val="006E7505"/>
    <w:rsid w:val="006F0392"/>
    <w:rsid w:val="006F0F7E"/>
    <w:rsid w:val="006F1B65"/>
    <w:rsid w:val="006F30BE"/>
    <w:rsid w:val="006F34CC"/>
    <w:rsid w:val="006F3BB3"/>
    <w:rsid w:val="006F5BAE"/>
    <w:rsid w:val="006F7352"/>
    <w:rsid w:val="007025D4"/>
    <w:rsid w:val="00702887"/>
    <w:rsid w:val="00703057"/>
    <w:rsid w:val="007049E3"/>
    <w:rsid w:val="00705416"/>
    <w:rsid w:val="00706ADC"/>
    <w:rsid w:val="00707E1A"/>
    <w:rsid w:val="0071026C"/>
    <w:rsid w:val="00710AF4"/>
    <w:rsid w:val="00710FF5"/>
    <w:rsid w:val="00711596"/>
    <w:rsid w:val="00711C32"/>
    <w:rsid w:val="00714104"/>
    <w:rsid w:val="007155A7"/>
    <w:rsid w:val="00715F9F"/>
    <w:rsid w:val="0071734A"/>
    <w:rsid w:val="00723A17"/>
    <w:rsid w:val="00724071"/>
    <w:rsid w:val="00725236"/>
    <w:rsid w:val="007263F0"/>
    <w:rsid w:val="0073063C"/>
    <w:rsid w:val="0073102A"/>
    <w:rsid w:val="0073117C"/>
    <w:rsid w:val="007315EC"/>
    <w:rsid w:val="00731E54"/>
    <w:rsid w:val="00732944"/>
    <w:rsid w:val="007364BD"/>
    <w:rsid w:val="00736BF8"/>
    <w:rsid w:val="00737F25"/>
    <w:rsid w:val="0074084E"/>
    <w:rsid w:val="00740F3D"/>
    <w:rsid w:val="00741F29"/>
    <w:rsid w:val="0074310B"/>
    <w:rsid w:val="00744DE6"/>
    <w:rsid w:val="00744EED"/>
    <w:rsid w:val="007475F8"/>
    <w:rsid w:val="00750543"/>
    <w:rsid w:val="00751867"/>
    <w:rsid w:val="00751CCF"/>
    <w:rsid w:val="00752CB6"/>
    <w:rsid w:val="00754EC8"/>
    <w:rsid w:val="00755BA1"/>
    <w:rsid w:val="007565CB"/>
    <w:rsid w:val="0076078E"/>
    <w:rsid w:val="00763D4C"/>
    <w:rsid w:val="007662CF"/>
    <w:rsid w:val="007665A0"/>
    <w:rsid w:val="00774178"/>
    <w:rsid w:val="00775CDC"/>
    <w:rsid w:val="00775D3A"/>
    <w:rsid w:val="00777A4C"/>
    <w:rsid w:val="00782ACD"/>
    <w:rsid w:val="00782E48"/>
    <w:rsid w:val="00782FD6"/>
    <w:rsid w:val="00785B12"/>
    <w:rsid w:val="00787726"/>
    <w:rsid w:val="00790E2A"/>
    <w:rsid w:val="00794E59"/>
    <w:rsid w:val="007976AD"/>
    <w:rsid w:val="00797DF1"/>
    <w:rsid w:val="007A0435"/>
    <w:rsid w:val="007A06EB"/>
    <w:rsid w:val="007A0C12"/>
    <w:rsid w:val="007A239C"/>
    <w:rsid w:val="007A3100"/>
    <w:rsid w:val="007A4016"/>
    <w:rsid w:val="007A45C8"/>
    <w:rsid w:val="007A4F00"/>
    <w:rsid w:val="007A5069"/>
    <w:rsid w:val="007A5543"/>
    <w:rsid w:val="007A55F0"/>
    <w:rsid w:val="007A77F6"/>
    <w:rsid w:val="007B06A4"/>
    <w:rsid w:val="007B0C46"/>
    <w:rsid w:val="007B1FC9"/>
    <w:rsid w:val="007B226A"/>
    <w:rsid w:val="007B23D3"/>
    <w:rsid w:val="007B41BE"/>
    <w:rsid w:val="007B6CF0"/>
    <w:rsid w:val="007B7B39"/>
    <w:rsid w:val="007C2216"/>
    <w:rsid w:val="007C22D5"/>
    <w:rsid w:val="007C350C"/>
    <w:rsid w:val="007C367D"/>
    <w:rsid w:val="007C6DC3"/>
    <w:rsid w:val="007D078D"/>
    <w:rsid w:val="007D1145"/>
    <w:rsid w:val="007D1259"/>
    <w:rsid w:val="007D521A"/>
    <w:rsid w:val="007D5962"/>
    <w:rsid w:val="007D6ED0"/>
    <w:rsid w:val="007E005B"/>
    <w:rsid w:val="007E02E8"/>
    <w:rsid w:val="007E1189"/>
    <w:rsid w:val="007E48CA"/>
    <w:rsid w:val="007E6DCE"/>
    <w:rsid w:val="007F07BF"/>
    <w:rsid w:val="007F2B70"/>
    <w:rsid w:val="007F5B29"/>
    <w:rsid w:val="007F6F52"/>
    <w:rsid w:val="00800F3F"/>
    <w:rsid w:val="00802AFD"/>
    <w:rsid w:val="00803DC9"/>
    <w:rsid w:val="00810A0E"/>
    <w:rsid w:val="00812C06"/>
    <w:rsid w:val="00813BCF"/>
    <w:rsid w:val="00814314"/>
    <w:rsid w:val="0081568B"/>
    <w:rsid w:val="00815DE2"/>
    <w:rsid w:val="00817238"/>
    <w:rsid w:val="0081759F"/>
    <w:rsid w:val="008200F5"/>
    <w:rsid w:val="0082309A"/>
    <w:rsid w:val="008246EA"/>
    <w:rsid w:val="00825288"/>
    <w:rsid w:val="00825605"/>
    <w:rsid w:val="008256AB"/>
    <w:rsid w:val="00825D72"/>
    <w:rsid w:val="00826763"/>
    <w:rsid w:val="00827349"/>
    <w:rsid w:val="00832C5E"/>
    <w:rsid w:val="008333AA"/>
    <w:rsid w:val="008371CA"/>
    <w:rsid w:val="00837F07"/>
    <w:rsid w:val="00840193"/>
    <w:rsid w:val="00840353"/>
    <w:rsid w:val="00841198"/>
    <w:rsid w:val="00844985"/>
    <w:rsid w:val="00845194"/>
    <w:rsid w:val="00846E49"/>
    <w:rsid w:val="008509BD"/>
    <w:rsid w:val="00851FC6"/>
    <w:rsid w:val="0085351C"/>
    <w:rsid w:val="00855D62"/>
    <w:rsid w:val="008572D0"/>
    <w:rsid w:val="00857346"/>
    <w:rsid w:val="00860C7D"/>
    <w:rsid w:val="0086136F"/>
    <w:rsid w:val="00863FB8"/>
    <w:rsid w:val="00865297"/>
    <w:rsid w:val="0086580E"/>
    <w:rsid w:val="00865B08"/>
    <w:rsid w:val="008705AF"/>
    <w:rsid w:val="00870600"/>
    <w:rsid w:val="008708E0"/>
    <w:rsid w:val="00870B2B"/>
    <w:rsid w:val="008711FC"/>
    <w:rsid w:val="00871808"/>
    <w:rsid w:val="00874804"/>
    <w:rsid w:val="00876B30"/>
    <w:rsid w:val="00881797"/>
    <w:rsid w:val="00883320"/>
    <w:rsid w:val="00884DB3"/>
    <w:rsid w:val="0088711B"/>
    <w:rsid w:val="0089168C"/>
    <w:rsid w:val="008937E3"/>
    <w:rsid w:val="00893ECA"/>
    <w:rsid w:val="00894C26"/>
    <w:rsid w:val="008A6283"/>
    <w:rsid w:val="008A7BE5"/>
    <w:rsid w:val="008B0CB5"/>
    <w:rsid w:val="008B1F35"/>
    <w:rsid w:val="008B1F82"/>
    <w:rsid w:val="008B422D"/>
    <w:rsid w:val="008B4EB8"/>
    <w:rsid w:val="008B5606"/>
    <w:rsid w:val="008B6473"/>
    <w:rsid w:val="008C04EA"/>
    <w:rsid w:val="008C07A1"/>
    <w:rsid w:val="008C1613"/>
    <w:rsid w:val="008C47D1"/>
    <w:rsid w:val="008D09D8"/>
    <w:rsid w:val="008D14F3"/>
    <w:rsid w:val="008D2413"/>
    <w:rsid w:val="008D25B2"/>
    <w:rsid w:val="008D2BF8"/>
    <w:rsid w:val="008D46AE"/>
    <w:rsid w:val="008D5EBC"/>
    <w:rsid w:val="008D79FD"/>
    <w:rsid w:val="008E268C"/>
    <w:rsid w:val="008E4731"/>
    <w:rsid w:val="008E54A1"/>
    <w:rsid w:val="008E6D8B"/>
    <w:rsid w:val="008F14DC"/>
    <w:rsid w:val="008F1CE4"/>
    <w:rsid w:val="008F3A9E"/>
    <w:rsid w:val="008F46AD"/>
    <w:rsid w:val="008F5E6F"/>
    <w:rsid w:val="008F7FCC"/>
    <w:rsid w:val="0090062C"/>
    <w:rsid w:val="00900697"/>
    <w:rsid w:val="00901560"/>
    <w:rsid w:val="00902831"/>
    <w:rsid w:val="00902861"/>
    <w:rsid w:val="0090381B"/>
    <w:rsid w:val="00906EEB"/>
    <w:rsid w:val="00907F13"/>
    <w:rsid w:val="00910032"/>
    <w:rsid w:val="00911007"/>
    <w:rsid w:val="00914EE3"/>
    <w:rsid w:val="0091600D"/>
    <w:rsid w:val="00916FBB"/>
    <w:rsid w:val="00916FE7"/>
    <w:rsid w:val="00917317"/>
    <w:rsid w:val="0092438B"/>
    <w:rsid w:val="00924745"/>
    <w:rsid w:val="00924BC8"/>
    <w:rsid w:val="00924CA4"/>
    <w:rsid w:val="00924FDE"/>
    <w:rsid w:val="00925D0C"/>
    <w:rsid w:val="009261C3"/>
    <w:rsid w:val="009272E7"/>
    <w:rsid w:val="009279A5"/>
    <w:rsid w:val="0093109D"/>
    <w:rsid w:val="00932F8A"/>
    <w:rsid w:val="00936243"/>
    <w:rsid w:val="00937B81"/>
    <w:rsid w:val="00937BE5"/>
    <w:rsid w:val="00940F04"/>
    <w:rsid w:val="00941C0B"/>
    <w:rsid w:val="00943D0A"/>
    <w:rsid w:val="00944CA4"/>
    <w:rsid w:val="009450A4"/>
    <w:rsid w:val="00945503"/>
    <w:rsid w:val="00945834"/>
    <w:rsid w:val="00945B90"/>
    <w:rsid w:val="00946A42"/>
    <w:rsid w:val="00953882"/>
    <w:rsid w:val="00953A82"/>
    <w:rsid w:val="00954327"/>
    <w:rsid w:val="0095636C"/>
    <w:rsid w:val="009572F7"/>
    <w:rsid w:val="0096085E"/>
    <w:rsid w:val="00961A48"/>
    <w:rsid w:val="00962A5B"/>
    <w:rsid w:val="00963504"/>
    <w:rsid w:val="00964AEC"/>
    <w:rsid w:val="00964DD2"/>
    <w:rsid w:val="0096537A"/>
    <w:rsid w:val="009660AF"/>
    <w:rsid w:val="00966CFF"/>
    <w:rsid w:val="00970F60"/>
    <w:rsid w:val="009712A9"/>
    <w:rsid w:val="00971C2E"/>
    <w:rsid w:val="00971C8A"/>
    <w:rsid w:val="00972A94"/>
    <w:rsid w:val="00972FE1"/>
    <w:rsid w:val="00977062"/>
    <w:rsid w:val="00977F5D"/>
    <w:rsid w:val="009805F5"/>
    <w:rsid w:val="00981366"/>
    <w:rsid w:val="00981EA8"/>
    <w:rsid w:val="009823D2"/>
    <w:rsid w:val="00982E8F"/>
    <w:rsid w:val="0098309A"/>
    <w:rsid w:val="009844AA"/>
    <w:rsid w:val="00984A6C"/>
    <w:rsid w:val="00985A4E"/>
    <w:rsid w:val="0098797A"/>
    <w:rsid w:val="009903DC"/>
    <w:rsid w:val="00990ED3"/>
    <w:rsid w:val="009912F7"/>
    <w:rsid w:val="00991B55"/>
    <w:rsid w:val="00993389"/>
    <w:rsid w:val="00994702"/>
    <w:rsid w:val="00995219"/>
    <w:rsid w:val="009967A3"/>
    <w:rsid w:val="00996CA7"/>
    <w:rsid w:val="00997F0C"/>
    <w:rsid w:val="00997F2D"/>
    <w:rsid w:val="009A0393"/>
    <w:rsid w:val="009A1065"/>
    <w:rsid w:val="009A1478"/>
    <w:rsid w:val="009A26D0"/>
    <w:rsid w:val="009A32F3"/>
    <w:rsid w:val="009A425B"/>
    <w:rsid w:val="009A7C29"/>
    <w:rsid w:val="009A7CFF"/>
    <w:rsid w:val="009B0D0E"/>
    <w:rsid w:val="009B526D"/>
    <w:rsid w:val="009B5DDB"/>
    <w:rsid w:val="009B5DF6"/>
    <w:rsid w:val="009B76B4"/>
    <w:rsid w:val="009C23E3"/>
    <w:rsid w:val="009C4184"/>
    <w:rsid w:val="009C4EB9"/>
    <w:rsid w:val="009C5547"/>
    <w:rsid w:val="009C65F4"/>
    <w:rsid w:val="009C67BC"/>
    <w:rsid w:val="009C6954"/>
    <w:rsid w:val="009C7928"/>
    <w:rsid w:val="009D0477"/>
    <w:rsid w:val="009D0CCE"/>
    <w:rsid w:val="009D16B3"/>
    <w:rsid w:val="009D2282"/>
    <w:rsid w:val="009D2421"/>
    <w:rsid w:val="009D4681"/>
    <w:rsid w:val="009D4EC6"/>
    <w:rsid w:val="009D5191"/>
    <w:rsid w:val="009D56E6"/>
    <w:rsid w:val="009D687B"/>
    <w:rsid w:val="009E08B4"/>
    <w:rsid w:val="009E0B5D"/>
    <w:rsid w:val="009E2776"/>
    <w:rsid w:val="009E3A44"/>
    <w:rsid w:val="009F06B5"/>
    <w:rsid w:val="009F0C6E"/>
    <w:rsid w:val="009F1858"/>
    <w:rsid w:val="009F263B"/>
    <w:rsid w:val="009F363A"/>
    <w:rsid w:val="009F3E9E"/>
    <w:rsid w:val="009F4ED4"/>
    <w:rsid w:val="009F4FB8"/>
    <w:rsid w:val="009F5108"/>
    <w:rsid w:val="00A00B6D"/>
    <w:rsid w:val="00A0543F"/>
    <w:rsid w:val="00A06414"/>
    <w:rsid w:val="00A06606"/>
    <w:rsid w:val="00A07371"/>
    <w:rsid w:val="00A073B9"/>
    <w:rsid w:val="00A11383"/>
    <w:rsid w:val="00A1246B"/>
    <w:rsid w:val="00A1585F"/>
    <w:rsid w:val="00A160CD"/>
    <w:rsid w:val="00A1626B"/>
    <w:rsid w:val="00A17C4C"/>
    <w:rsid w:val="00A20423"/>
    <w:rsid w:val="00A20F13"/>
    <w:rsid w:val="00A211B2"/>
    <w:rsid w:val="00A21252"/>
    <w:rsid w:val="00A23BFE"/>
    <w:rsid w:val="00A24963"/>
    <w:rsid w:val="00A25222"/>
    <w:rsid w:val="00A27BE6"/>
    <w:rsid w:val="00A30366"/>
    <w:rsid w:val="00A34D9F"/>
    <w:rsid w:val="00A35988"/>
    <w:rsid w:val="00A36EE8"/>
    <w:rsid w:val="00A404AF"/>
    <w:rsid w:val="00A42F5A"/>
    <w:rsid w:val="00A46630"/>
    <w:rsid w:val="00A50329"/>
    <w:rsid w:val="00A50D54"/>
    <w:rsid w:val="00A54CD9"/>
    <w:rsid w:val="00A5581D"/>
    <w:rsid w:val="00A5595C"/>
    <w:rsid w:val="00A56D8F"/>
    <w:rsid w:val="00A578C9"/>
    <w:rsid w:val="00A60049"/>
    <w:rsid w:val="00A60673"/>
    <w:rsid w:val="00A61B68"/>
    <w:rsid w:val="00A61EC8"/>
    <w:rsid w:val="00A63C4F"/>
    <w:rsid w:val="00A647DE"/>
    <w:rsid w:val="00A654CC"/>
    <w:rsid w:val="00A65F2F"/>
    <w:rsid w:val="00A71B0E"/>
    <w:rsid w:val="00A7209E"/>
    <w:rsid w:val="00A7288D"/>
    <w:rsid w:val="00A74186"/>
    <w:rsid w:val="00A74EFC"/>
    <w:rsid w:val="00A75672"/>
    <w:rsid w:val="00A77A52"/>
    <w:rsid w:val="00A77FA4"/>
    <w:rsid w:val="00A80669"/>
    <w:rsid w:val="00A81D4C"/>
    <w:rsid w:val="00A82FF5"/>
    <w:rsid w:val="00A831D2"/>
    <w:rsid w:val="00A91D89"/>
    <w:rsid w:val="00A922F2"/>
    <w:rsid w:val="00A93FBB"/>
    <w:rsid w:val="00A94551"/>
    <w:rsid w:val="00A946DE"/>
    <w:rsid w:val="00A94A53"/>
    <w:rsid w:val="00A94F89"/>
    <w:rsid w:val="00A96A5B"/>
    <w:rsid w:val="00A97DCA"/>
    <w:rsid w:val="00A97E32"/>
    <w:rsid w:val="00AA1E45"/>
    <w:rsid w:val="00AA2CFB"/>
    <w:rsid w:val="00AA2D58"/>
    <w:rsid w:val="00AA64E7"/>
    <w:rsid w:val="00AA65A5"/>
    <w:rsid w:val="00AA6CA7"/>
    <w:rsid w:val="00AB34E9"/>
    <w:rsid w:val="00AB55C7"/>
    <w:rsid w:val="00AC0897"/>
    <w:rsid w:val="00AC2C75"/>
    <w:rsid w:val="00AC2DE1"/>
    <w:rsid w:val="00AC3345"/>
    <w:rsid w:val="00AC55C9"/>
    <w:rsid w:val="00AD0DE4"/>
    <w:rsid w:val="00AD125A"/>
    <w:rsid w:val="00AD333A"/>
    <w:rsid w:val="00AD3E46"/>
    <w:rsid w:val="00AD4DE2"/>
    <w:rsid w:val="00AE16C7"/>
    <w:rsid w:val="00AE1A45"/>
    <w:rsid w:val="00AE1B8A"/>
    <w:rsid w:val="00AE7209"/>
    <w:rsid w:val="00AE7560"/>
    <w:rsid w:val="00AF1B9D"/>
    <w:rsid w:val="00AF2A9B"/>
    <w:rsid w:val="00AF35A1"/>
    <w:rsid w:val="00AF39FB"/>
    <w:rsid w:val="00AF4343"/>
    <w:rsid w:val="00AF69C3"/>
    <w:rsid w:val="00AF73D3"/>
    <w:rsid w:val="00B0186E"/>
    <w:rsid w:val="00B0268C"/>
    <w:rsid w:val="00B07302"/>
    <w:rsid w:val="00B10E3B"/>
    <w:rsid w:val="00B136DC"/>
    <w:rsid w:val="00B13D83"/>
    <w:rsid w:val="00B1517C"/>
    <w:rsid w:val="00B20F85"/>
    <w:rsid w:val="00B21102"/>
    <w:rsid w:val="00B21208"/>
    <w:rsid w:val="00B22A0D"/>
    <w:rsid w:val="00B25CF5"/>
    <w:rsid w:val="00B26146"/>
    <w:rsid w:val="00B267F7"/>
    <w:rsid w:val="00B26D08"/>
    <w:rsid w:val="00B27176"/>
    <w:rsid w:val="00B277F2"/>
    <w:rsid w:val="00B3014F"/>
    <w:rsid w:val="00B32915"/>
    <w:rsid w:val="00B32F98"/>
    <w:rsid w:val="00B34F94"/>
    <w:rsid w:val="00B36718"/>
    <w:rsid w:val="00B40C9F"/>
    <w:rsid w:val="00B42318"/>
    <w:rsid w:val="00B430D6"/>
    <w:rsid w:val="00B434E1"/>
    <w:rsid w:val="00B43DF1"/>
    <w:rsid w:val="00B44B84"/>
    <w:rsid w:val="00B46897"/>
    <w:rsid w:val="00B518D7"/>
    <w:rsid w:val="00B523AE"/>
    <w:rsid w:val="00B56971"/>
    <w:rsid w:val="00B57CC0"/>
    <w:rsid w:val="00B60339"/>
    <w:rsid w:val="00B60D9D"/>
    <w:rsid w:val="00B61898"/>
    <w:rsid w:val="00B64358"/>
    <w:rsid w:val="00B6460E"/>
    <w:rsid w:val="00B65DE3"/>
    <w:rsid w:val="00B671D1"/>
    <w:rsid w:val="00B67368"/>
    <w:rsid w:val="00B702BD"/>
    <w:rsid w:val="00B70523"/>
    <w:rsid w:val="00B705B6"/>
    <w:rsid w:val="00B70B0D"/>
    <w:rsid w:val="00B71221"/>
    <w:rsid w:val="00B71DB8"/>
    <w:rsid w:val="00B73FCA"/>
    <w:rsid w:val="00B74116"/>
    <w:rsid w:val="00B744D9"/>
    <w:rsid w:val="00B77966"/>
    <w:rsid w:val="00B813C8"/>
    <w:rsid w:val="00B85C5C"/>
    <w:rsid w:val="00B86E4E"/>
    <w:rsid w:val="00B9450F"/>
    <w:rsid w:val="00B9724F"/>
    <w:rsid w:val="00B978DF"/>
    <w:rsid w:val="00B979EF"/>
    <w:rsid w:val="00BA2375"/>
    <w:rsid w:val="00BA31E7"/>
    <w:rsid w:val="00BA3DBB"/>
    <w:rsid w:val="00BA51CA"/>
    <w:rsid w:val="00BA56B4"/>
    <w:rsid w:val="00BA5E58"/>
    <w:rsid w:val="00BA722C"/>
    <w:rsid w:val="00BA7CEE"/>
    <w:rsid w:val="00BB1736"/>
    <w:rsid w:val="00BB3373"/>
    <w:rsid w:val="00BB4BA6"/>
    <w:rsid w:val="00BB6E13"/>
    <w:rsid w:val="00BB706A"/>
    <w:rsid w:val="00BB73D2"/>
    <w:rsid w:val="00BC01B5"/>
    <w:rsid w:val="00BC0604"/>
    <w:rsid w:val="00BC0712"/>
    <w:rsid w:val="00BC1593"/>
    <w:rsid w:val="00BC1F66"/>
    <w:rsid w:val="00BC3300"/>
    <w:rsid w:val="00BC4083"/>
    <w:rsid w:val="00BC73E7"/>
    <w:rsid w:val="00BC7D77"/>
    <w:rsid w:val="00BD15F9"/>
    <w:rsid w:val="00BD1837"/>
    <w:rsid w:val="00BD37A4"/>
    <w:rsid w:val="00BD4476"/>
    <w:rsid w:val="00BD5226"/>
    <w:rsid w:val="00BD57D0"/>
    <w:rsid w:val="00BD5B8D"/>
    <w:rsid w:val="00BD5E25"/>
    <w:rsid w:val="00BD609B"/>
    <w:rsid w:val="00BD6B9F"/>
    <w:rsid w:val="00BD6D0F"/>
    <w:rsid w:val="00BD71F3"/>
    <w:rsid w:val="00BD7563"/>
    <w:rsid w:val="00BE10AA"/>
    <w:rsid w:val="00BE23C5"/>
    <w:rsid w:val="00BE2C84"/>
    <w:rsid w:val="00BE4C2E"/>
    <w:rsid w:val="00BE525C"/>
    <w:rsid w:val="00BE6DC6"/>
    <w:rsid w:val="00BF15D0"/>
    <w:rsid w:val="00BF1E5D"/>
    <w:rsid w:val="00BF2493"/>
    <w:rsid w:val="00BF2CA9"/>
    <w:rsid w:val="00BF2ECD"/>
    <w:rsid w:val="00BF3964"/>
    <w:rsid w:val="00BF5209"/>
    <w:rsid w:val="00BF5F70"/>
    <w:rsid w:val="00BF66B7"/>
    <w:rsid w:val="00BF71F4"/>
    <w:rsid w:val="00C03BA3"/>
    <w:rsid w:val="00C05C60"/>
    <w:rsid w:val="00C0635D"/>
    <w:rsid w:val="00C06C40"/>
    <w:rsid w:val="00C0728E"/>
    <w:rsid w:val="00C105A2"/>
    <w:rsid w:val="00C120E3"/>
    <w:rsid w:val="00C131DC"/>
    <w:rsid w:val="00C14468"/>
    <w:rsid w:val="00C17FD5"/>
    <w:rsid w:val="00C2042F"/>
    <w:rsid w:val="00C2132D"/>
    <w:rsid w:val="00C2144F"/>
    <w:rsid w:val="00C24C9B"/>
    <w:rsid w:val="00C24CA2"/>
    <w:rsid w:val="00C25A06"/>
    <w:rsid w:val="00C27F72"/>
    <w:rsid w:val="00C30319"/>
    <w:rsid w:val="00C31563"/>
    <w:rsid w:val="00C3263E"/>
    <w:rsid w:val="00C33194"/>
    <w:rsid w:val="00C37209"/>
    <w:rsid w:val="00C37B37"/>
    <w:rsid w:val="00C40555"/>
    <w:rsid w:val="00C40D80"/>
    <w:rsid w:val="00C41C1E"/>
    <w:rsid w:val="00C47704"/>
    <w:rsid w:val="00C516F1"/>
    <w:rsid w:val="00C51B82"/>
    <w:rsid w:val="00C52523"/>
    <w:rsid w:val="00C53203"/>
    <w:rsid w:val="00C53C68"/>
    <w:rsid w:val="00C55E68"/>
    <w:rsid w:val="00C5774C"/>
    <w:rsid w:val="00C57974"/>
    <w:rsid w:val="00C602BD"/>
    <w:rsid w:val="00C60315"/>
    <w:rsid w:val="00C61633"/>
    <w:rsid w:val="00C62E4D"/>
    <w:rsid w:val="00C63330"/>
    <w:rsid w:val="00C64239"/>
    <w:rsid w:val="00C646C4"/>
    <w:rsid w:val="00C66978"/>
    <w:rsid w:val="00C672F2"/>
    <w:rsid w:val="00C70091"/>
    <w:rsid w:val="00C7024A"/>
    <w:rsid w:val="00C707D3"/>
    <w:rsid w:val="00C7197F"/>
    <w:rsid w:val="00C725FE"/>
    <w:rsid w:val="00C7355D"/>
    <w:rsid w:val="00C74D43"/>
    <w:rsid w:val="00C762DB"/>
    <w:rsid w:val="00C76902"/>
    <w:rsid w:val="00C80704"/>
    <w:rsid w:val="00C80E46"/>
    <w:rsid w:val="00C8272A"/>
    <w:rsid w:val="00C85183"/>
    <w:rsid w:val="00C87808"/>
    <w:rsid w:val="00C953A7"/>
    <w:rsid w:val="00C96165"/>
    <w:rsid w:val="00CA01E9"/>
    <w:rsid w:val="00CA06CB"/>
    <w:rsid w:val="00CA1746"/>
    <w:rsid w:val="00CA447C"/>
    <w:rsid w:val="00CA4752"/>
    <w:rsid w:val="00CA647E"/>
    <w:rsid w:val="00CB044A"/>
    <w:rsid w:val="00CB061C"/>
    <w:rsid w:val="00CB0D2D"/>
    <w:rsid w:val="00CB219F"/>
    <w:rsid w:val="00CB33E9"/>
    <w:rsid w:val="00CC0171"/>
    <w:rsid w:val="00CC1D3E"/>
    <w:rsid w:val="00CC27D0"/>
    <w:rsid w:val="00CC4C92"/>
    <w:rsid w:val="00CC5402"/>
    <w:rsid w:val="00CC6B19"/>
    <w:rsid w:val="00CC6B3D"/>
    <w:rsid w:val="00CC6D7C"/>
    <w:rsid w:val="00CC72FD"/>
    <w:rsid w:val="00CD5387"/>
    <w:rsid w:val="00CD6954"/>
    <w:rsid w:val="00CD6BE3"/>
    <w:rsid w:val="00CD6D09"/>
    <w:rsid w:val="00CD6F93"/>
    <w:rsid w:val="00CD7C09"/>
    <w:rsid w:val="00CE0A4C"/>
    <w:rsid w:val="00CE0A9D"/>
    <w:rsid w:val="00CE0BC2"/>
    <w:rsid w:val="00CE155B"/>
    <w:rsid w:val="00CE169D"/>
    <w:rsid w:val="00CE27F1"/>
    <w:rsid w:val="00CE32B9"/>
    <w:rsid w:val="00CE4B79"/>
    <w:rsid w:val="00CE5467"/>
    <w:rsid w:val="00CE5CE3"/>
    <w:rsid w:val="00CF04B1"/>
    <w:rsid w:val="00CF0B12"/>
    <w:rsid w:val="00CF0B7F"/>
    <w:rsid w:val="00CF2516"/>
    <w:rsid w:val="00CF2911"/>
    <w:rsid w:val="00CF3A6D"/>
    <w:rsid w:val="00CF74F3"/>
    <w:rsid w:val="00D00A18"/>
    <w:rsid w:val="00D00F3A"/>
    <w:rsid w:val="00D017C2"/>
    <w:rsid w:val="00D06316"/>
    <w:rsid w:val="00D073B2"/>
    <w:rsid w:val="00D11353"/>
    <w:rsid w:val="00D11707"/>
    <w:rsid w:val="00D124CF"/>
    <w:rsid w:val="00D13218"/>
    <w:rsid w:val="00D15276"/>
    <w:rsid w:val="00D16375"/>
    <w:rsid w:val="00D17EEF"/>
    <w:rsid w:val="00D20A8C"/>
    <w:rsid w:val="00D20C2F"/>
    <w:rsid w:val="00D22214"/>
    <w:rsid w:val="00D22677"/>
    <w:rsid w:val="00D25233"/>
    <w:rsid w:val="00D27787"/>
    <w:rsid w:val="00D300A6"/>
    <w:rsid w:val="00D3283B"/>
    <w:rsid w:val="00D3337A"/>
    <w:rsid w:val="00D335AC"/>
    <w:rsid w:val="00D34AB8"/>
    <w:rsid w:val="00D357A8"/>
    <w:rsid w:val="00D36D7D"/>
    <w:rsid w:val="00D37F40"/>
    <w:rsid w:val="00D40995"/>
    <w:rsid w:val="00D45CD0"/>
    <w:rsid w:val="00D46A77"/>
    <w:rsid w:val="00D4779C"/>
    <w:rsid w:val="00D47A14"/>
    <w:rsid w:val="00D47BDE"/>
    <w:rsid w:val="00D50BF7"/>
    <w:rsid w:val="00D5212F"/>
    <w:rsid w:val="00D525D2"/>
    <w:rsid w:val="00D5278A"/>
    <w:rsid w:val="00D5358C"/>
    <w:rsid w:val="00D5445A"/>
    <w:rsid w:val="00D5466A"/>
    <w:rsid w:val="00D546ED"/>
    <w:rsid w:val="00D552CC"/>
    <w:rsid w:val="00D554EF"/>
    <w:rsid w:val="00D5607A"/>
    <w:rsid w:val="00D574B8"/>
    <w:rsid w:val="00D60126"/>
    <w:rsid w:val="00D60673"/>
    <w:rsid w:val="00D623D5"/>
    <w:rsid w:val="00D640EB"/>
    <w:rsid w:val="00D65005"/>
    <w:rsid w:val="00D6604A"/>
    <w:rsid w:val="00D66BBB"/>
    <w:rsid w:val="00D67C4C"/>
    <w:rsid w:val="00D704ED"/>
    <w:rsid w:val="00D7053A"/>
    <w:rsid w:val="00D73634"/>
    <w:rsid w:val="00D74666"/>
    <w:rsid w:val="00D75DEE"/>
    <w:rsid w:val="00D777CE"/>
    <w:rsid w:val="00D80C58"/>
    <w:rsid w:val="00D81122"/>
    <w:rsid w:val="00D840B6"/>
    <w:rsid w:val="00D84167"/>
    <w:rsid w:val="00D85A09"/>
    <w:rsid w:val="00D8704A"/>
    <w:rsid w:val="00D903B3"/>
    <w:rsid w:val="00D9087B"/>
    <w:rsid w:val="00D9147F"/>
    <w:rsid w:val="00D93FD7"/>
    <w:rsid w:val="00D96B9C"/>
    <w:rsid w:val="00D9724B"/>
    <w:rsid w:val="00DA29AA"/>
    <w:rsid w:val="00DA4098"/>
    <w:rsid w:val="00DA43BE"/>
    <w:rsid w:val="00DB24FC"/>
    <w:rsid w:val="00DB6D0C"/>
    <w:rsid w:val="00DB6FB8"/>
    <w:rsid w:val="00DC05C5"/>
    <w:rsid w:val="00DC1F7E"/>
    <w:rsid w:val="00DC2B11"/>
    <w:rsid w:val="00DC4239"/>
    <w:rsid w:val="00DC6AD9"/>
    <w:rsid w:val="00DC6CA8"/>
    <w:rsid w:val="00DD0498"/>
    <w:rsid w:val="00DD1050"/>
    <w:rsid w:val="00DD15C0"/>
    <w:rsid w:val="00DD390E"/>
    <w:rsid w:val="00DD4582"/>
    <w:rsid w:val="00DD5E3C"/>
    <w:rsid w:val="00DD682C"/>
    <w:rsid w:val="00DD6926"/>
    <w:rsid w:val="00DD7487"/>
    <w:rsid w:val="00DD77B7"/>
    <w:rsid w:val="00DE1348"/>
    <w:rsid w:val="00DE1B2F"/>
    <w:rsid w:val="00DE2EB3"/>
    <w:rsid w:val="00DE49A3"/>
    <w:rsid w:val="00DE57D5"/>
    <w:rsid w:val="00DE66E6"/>
    <w:rsid w:val="00DE7C32"/>
    <w:rsid w:val="00DF1632"/>
    <w:rsid w:val="00DF34A4"/>
    <w:rsid w:val="00DF406B"/>
    <w:rsid w:val="00DF5C34"/>
    <w:rsid w:val="00DF5FB0"/>
    <w:rsid w:val="00DF73D1"/>
    <w:rsid w:val="00E0110F"/>
    <w:rsid w:val="00E01452"/>
    <w:rsid w:val="00E01555"/>
    <w:rsid w:val="00E02E54"/>
    <w:rsid w:val="00E120EF"/>
    <w:rsid w:val="00E12D5C"/>
    <w:rsid w:val="00E12E24"/>
    <w:rsid w:val="00E13037"/>
    <w:rsid w:val="00E13521"/>
    <w:rsid w:val="00E144F1"/>
    <w:rsid w:val="00E154D0"/>
    <w:rsid w:val="00E20105"/>
    <w:rsid w:val="00E20314"/>
    <w:rsid w:val="00E204E5"/>
    <w:rsid w:val="00E20F3D"/>
    <w:rsid w:val="00E234A5"/>
    <w:rsid w:val="00E25717"/>
    <w:rsid w:val="00E26698"/>
    <w:rsid w:val="00E30166"/>
    <w:rsid w:val="00E304D3"/>
    <w:rsid w:val="00E3101B"/>
    <w:rsid w:val="00E31824"/>
    <w:rsid w:val="00E3337A"/>
    <w:rsid w:val="00E33B71"/>
    <w:rsid w:val="00E343CA"/>
    <w:rsid w:val="00E34672"/>
    <w:rsid w:val="00E349EE"/>
    <w:rsid w:val="00E3604F"/>
    <w:rsid w:val="00E3672C"/>
    <w:rsid w:val="00E37AE4"/>
    <w:rsid w:val="00E37C73"/>
    <w:rsid w:val="00E40A89"/>
    <w:rsid w:val="00E416C0"/>
    <w:rsid w:val="00E437C4"/>
    <w:rsid w:val="00E4386D"/>
    <w:rsid w:val="00E43A6A"/>
    <w:rsid w:val="00E45F0E"/>
    <w:rsid w:val="00E45FE8"/>
    <w:rsid w:val="00E46B82"/>
    <w:rsid w:val="00E46FCA"/>
    <w:rsid w:val="00E47640"/>
    <w:rsid w:val="00E50B3B"/>
    <w:rsid w:val="00E51977"/>
    <w:rsid w:val="00E52915"/>
    <w:rsid w:val="00E530B3"/>
    <w:rsid w:val="00E5330A"/>
    <w:rsid w:val="00E53DFB"/>
    <w:rsid w:val="00E54621"/>
    <w:rsid w:val="00E574D0"/>
    <w:rsid w:val="00E57915"/>
    <w:rsid w:val="00E5794F"/>
    <w:rsid w:val="00E57959"/>
    <w:rsid w:val="00E60412"/>
    <w:rsid w:val="00E618AD"/>
    <w:rsid w:val="00E61BFA"/>
    <w:rsid w:val="00E620D7"/>
    <w:rsid w:val="00E62AB8"/>
    <w:rsid w:val="00E62B84"/>
    <w:rsid w:val="00E632CB"/>
    <w:rsid w:val="00E63B93"/>
    <w:rsid w:val="00E6405E"/>
    <w:rsid w:val="00E66756"/>
    <w:rsid w:val="00E66882"/>
    <w:rsid w:val="00E66D64"/>
    <w:rsid w:val="00E67411"/>
    <w:rsid w:val="00E7491A"/>
    <w:rsid w:val="00E76210"/>
    <w:rsid w:val="00E7765A"/>
    <w:rsid w:val="00E805C2"/>
    <w:rsid w:val="00E81651"/>
    <w:rsid w:val="00E82598"/>
    <w:rsid w:val="00E84B82"/>
    <w:rsid w:val="00E875E9"/>
    <w:rsid w:val="00E908A8"/>
    <w:rsid w:val="00E9445D"/>
    <w:rsid w:val="00E9448F"/>
    <w:rsid w:val="00E94D20"/>
    <w:rsid w:val="00E97039"/>
    <w:rsid w:val="00E97046"/>
    <w:rsid w:val="00EA109D"/>
    <w:rsid w:val="00EA1509"/>
    <w:rsid w:val="00EA201A"/>
    <w:rsid w:val="00EA234D"/>
    <w:rsid w:val="00EA253B"/>
    <w:rsid w:val="00EA45E2"/>
    <w:rsid w:val="00EA6328"/>
    <w:rsid w:val="00EA63EF"/>
    <w:rsid w:val="00EA71C5"/>
    <w:rsid w:val="00EA7BFC"/>
    <w:rsid w:val="00EB0B90"/>
    <w:rsid w:val="00EB2900"/>
    <w:rsid w:val="00EB42F8"/>
    <w:rsid w:val="00EB4316"/>
    <w:rsid w:val="00EB5D0A"/>
    <w:rsid w:val="00EB5D5C"/>
    <w:rsid w:val="00EB74BD"/>
    <w:rsid w:val="00EC0351"/>
    <w:rsid w:val="00EC049F"/>
    <w:rsid w:val="00EC2171"/>
    <w:rsid w:val="00EC3FEC"/>
    <w:rsid w:val="00EC46D5"/>
    <w:rsid w:val="00EC5ACA"/>
    <w:rsid w:val="00EC6099"/>
    <w:rsid w:val="00ED016B"/>
    <w:rsid w:val="00ED04E7"/>
    <w:rsid w:val="00ED0807"/>
    <w:rsid w:val="00ED0CFF"/>
    <w:rsid w:val="00ED0D27"/>
    <w:rsid w:val="00ED0F77"/>
    <w:rsid w:val="00ED19E5"/>
    <w:rsid w:val="00ED316C"/>
    <w:rsid w:val="00ED485F"/>
    <w:rsid w:val="00ED48BA"/>
    <w:rsid w:val="00ED4AAB"/>
    <w:rsid w:val="00EE00BE"/>
    <w:rsid w:val="00EE0FD0"/>
    <w:rsid w:val="00EE39C1"/>
    <w:rsid w:val="00EE3CCF"/>
    <w:rsid w:val="00EE5A0C"/>
    <w:rsid w:val="00EF0869"/>
    <w:rsid w:val="00EF08B1"/>
    <w:rsid w:val="00EF0BF4"/>
    <w:rsid w:val="00EF2291"/>
    <w:rsid w:val="00EF6417"/>
    <w:rsid w:val="00EF79D8"/>
    <w:rsid w:val="00F021B7"/>
    <w:rsid w:val="00F0512F"/>
    <w:rsid w:val="00F100E1"/>
    <w:rsid w:val="00F107CB"/>
    <w:rsid w:val="00F1269D"/>
    <w:rsid w:val="00F13E96"/>
    <w:rsid w:val="00F14D4F"/>
    <w:rsid w:val="00F169F6"/>
    <w:rsid w:val="00F17F65"/>
    <w:rsid w:val="00F2027E"/>
    <w:rsid w:val="00F202AF"/>
    <w:rsid w:val="00F215CA"/>
    <w:rsid w:val="00F22681"/>
    <w:rsid w:val="00F22791"/>
    <w:rsid w:val="00F23DCC"/>
    <w:rsid w:val="00F2465A"/>
    <w:rsid w:val="00F24EFA"/>
    <w:rsid w:val="00F267D4"/>
    <w:rsid w:val="00F27BCB"/>
    <w:rsid w:val="00F30EDC"/>
    <w:rsid w:val="00F31102"/>
    <w:rsid w:val="00F33492"/>
    <w:rsid w:val="00F33D51"/>
    <w:rsid w:val="00F40A88"/>
    <w:rsid w:val="00F41270"/>
    <w:rsid w:val="00F415E7"/>
    <w:rsid w:val="00F42506"/>
    <w:rsid w:val="00F44153"/>
    <w:rsid w:val="00F44D5E"/>
    <w:rsid w:val="00F45022"/>
    <w:rsid w:val="00F453DA"/>
    <w:rsid w:val="00F453F1"/>
    <w:rsid w:val="00F471DC"/>
    <w:rsid w:val="00F47363"/>
    <w:rsid w:val="00F4761A"/>
    <w:rsid w:val="00F50513"/>
    <w:rsid w:val="00F51D58"/>
    <w:rsid w:val="00F51EC0"/>
    <w:rsid w:val="00F52F22"/>
    <w:rsid w:val="00F539CC"/>
    <w:rsid w:val="00F5424F"/>
    <w:rsid w:val="00F545A6"/>
    <w:rsid w:val="00F54824"/>
    <w:rsid w:val="00F55CE5"/>
    <w:rsid w:val="00F55FC0"/>
    <w:rsid w:val="00F5612B"/>
    <w:rsid w:val="00F6022F"/>
    <w:rsid w:val="00F60AB1"/>
    <w:rsid w:val="00F60E25"/>
    <w:rsid w:val="00F611A2"/>
    <w:rsid w:val="00F61627"/>
    <w:rsid w:val="00F61975"/>
    <w:rsid w:val="00F61C07"/>
    <w:rsid w:val="00F62320"/>
    <w:rsid w:val="00F629E8"/>
    <w:rsid w:val="00F638F6"/>
    <w:rsid w:val="00F67B20"/>
    <w:rsid w:val="00F67B45"/>
    <w:rsid w:val="00F70342"/>
    <w:rsid w:val="00F70703"/>
    <w:rsid w:val="00F70D59"/>
    <w:rsid w:val="00F70E36"/>
    <w:rsid w:val="00F73397"/>
    <w:rsid w:val="00F738FA"/>
    <w:rsid w:val="00F751AA"/>
    <w:rsid w:val="00F75D89"/>
    <w:rsid w:val="00F75F4B"/>
    <w:rsid w:val="00F76F51"/>
    <w:rsid w:val="00F918C4"/>
    <w:rsid w:val="00F91B77"/>
    <w:rsid w:val="00F92135"/>
    <w:rsid w:val="00F92155"/>
    <w:rsid w:val="00F927FE"/>
    <w:rsid w:val="00F92EB8"/>
    <w:rsid w:val="00F9370B"/>
    <w:rsid w:val="00F976DA"/>
    <w:rsid w:val="00FA06BA"/>
    <w:rsid w:val="00FA0CF9"/>
    <w:rsid w:val="00FA1014"/>
    <w:rsid w:val="00FA2C23"/>
    <w:rsid w:val="00FA63F7"/>
    <w:rsid w:val="00FA6F31"/>
    <w:rsid w:val="00FB0F86"/>
    <w:rsid w:val="00FB1E15"/>
    <w:rsid w:val="00FB3D86"/>
    <w:rsid w:val="00FB4DCC"/>
    <w:rsid w:val="00FB5CF2"/>
    <w:rsid w:val="00FB6BF6"/>
    <w:rsid w:val="00FC06E1"/>
    <w:rsid w:val="00FC1294"/>
    <w:rsid w:val="00FC1E37"/>
    <w:rsid w:val="00FC2816"/>
    <w:rsid w:val="00FC3CDD"/>
    <w:rsid w:val="00FC4823"/>
    <w:rsid w:val="00FC5238"/>
    <w:rsid w:val="00FC6DF6"/>
    <w:rsid w:val="00FC7ECA"/>
    <w:rsid w:val="00FD0269"/>
    <w:rsid w:val="00FD1ACD"/>
    <w:rsid w:val="00FD2024"/>
    <w:rsid w:val="00FD22DA"/>
    <w:rsid w:val="00FD30D5"/>
    <w:rsid w:val="00FD3109"/>
    <w:rsid w:val="00FD46C6"/>
    <w:rsid w:val="00FD5234"/>
    <w:rsid w:val="00FD70D0"/>
    <w:rsid w:val="00FE1A12"/>
    <w:rsid w:val="00FE2766"/>
    <w:rsid w:val="00FE4248"/>
    <w:rsid w:val="00FE4A3E"/>
    <w:rsid w:val="00FE6322"/>
    <w:rsid w:val="00FE6ACC"/>
    <w:rsid w:val="00FE7EAB"/>
    <w:rsid w:val="00FF0C5A"/>
    <w:rsid w:val="00FF49DF"/>
    <w:rsid w:val="00FF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,"/>
  <w:listSeparator w:val=";"/>
  <w15:docId w15:val="{44000E74-C934-4ECF-9A04-10A467EA8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iPriority="39" w:unhideWhenUsed="1"/>
    <w:lsdException w:name="toc 8" w:semiHidden="1" w:uiPriority="39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22AB"/>
    <w:pPr>
      <w:kinsoku w:val="0"/>
      <w:spacing w:before="120" w:line="264" w:lineRule="auto"/>
    </w:pPr>
    <w:rPr>
      <w:rFonts w:asciiTheme="minorHAnsi" w:eastAsia="Arial" w:hAnsiTheme="minorHAnsi" w:cs="Arial"/>
      <w:lang w:eastAsia="en-US"/>
    </w:rPr>
  </w:style>
  <w:style w:type="paragraph" w:styleId="Heading1">
    <w:name w:val="heading 1"/>
    <w:aliases w:val="H1"/>
    <w:basedOn w:val="Normal"/>
    <w:next w:val="Heading2"/>
    <w:link w:val="Heading1Char"/>
    <w:uiPriority w:val="9"/>
    <w:qFormat/>
    <w:rsid w:val="00F5424F"/>
    <w:pPr>
      <w:keepNext/>
      <w:numPr>
        <w:numId w:val="12"/>
      </w:numPr>
      <w:pBdr>
        <w:bottom w:val="single" w:sz="18" w:space="1" w:color="009BCC"/>
      </w:pBdr>
      <w:spacing w:after="320"/>
      <w:ind w:left="431" w:hanging="431"/>
      <w:outlineLvl w:val="0"/>
    </w:pPr>
    <w:rPr>
      <w:rFonts w:asciiTheme="majorHAnsi" w:hAnsiTheme="majorHAnsi"/>
      <w:b/>
      <w:bCs/>
      <w:snapToGrid w:val="0"/>
      <w:color w:val="009BCC"/>
      <w:kern w:val="32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7B06A4"/>
    <w:pPr>
      <w:keepNext/>
      <w:numPr>
        <w:ilvl w:val="1"/>
        <w:numId w:val="12"/>
      </w:numPr>
      <w:spacing w:before="320" w:after="40"/>
      <w:ind w:left="578" w:hanging="578"/>
      <w:outlineLvl w:val="1"/>
    </w:pPr>
    <w:rPr>
      <w:rFonts w:asciiTheme="majorHAnsi" w:hAnsiTheme="majorHAnsi"/>
      <w:b/>
      <w:bCs/>
      <w:iCs/>
      <w:color w:val="009BCC"/>
      <w:sz w:val="28"/>
      <w:szCs w:val="28"/>
    </w:rPr>
  </w:style>
  <w:style w:type="paragraph" w:styleId="Heading3">
    <w:name w:val="heading 3"/>
    <w:aliases w:val="H3"/>
    <w:basedOn w:val="Normal"/>
    <w:next w:val="Normal"/>
    <w:link w:val="Heading3Char"/>
    <w:qFormat/>
    <w:rsid w:val="007B06A4"/>
    <w:pPr>
      <w:keepNext/>
      <w:numPr>
        <w:ilvl w:val="2"/>
        <w:numId w:val="12"/>
      </w:numPr>
      <w:spacing w:before="240"/>
      <w:outlineLvl w:val="2"/>
    </w:pPr>
    <w:rPr>
      <w:rFonts w:asciiTheme="majorHAnsi" w:hAnsiTheme="majorHAnsi"/>
      <w:b/>
      <w:bCs/>
      <w:color w:val="003366"/>
      <w:sz w:val="24"/>
      <w:szCs w:val="22"/>
    </w:rPr>
  </w:style>
  <w:style w:type="paragraph" w:styleId="Heading4">
    <w:name w:val="heading 4"/>
    <w:aliases w:val="H4"/>
    <w:basedOn w:val="Normal"/>
    <w:next w:val="Normal"/>
    <w:link w:val="Heading4Char"/>
    <w:qFormat/>
    <w:rsid w:val="007B06A4"/>
    <w:pPr>
      <w:keepNext/>
      <w:numPr>
        <w:ilvl w:val="3"/>
        <w:numId w:val="12"/>
      </w:numPr>
      <w:spacing w:before="180"/>
      <w:outlineLvl w:val="3"/>
    </w:pPr>
    <w:rPr>
      <w:rFonts w:asciiTheme="majorHAnsi" w:hAnsiTheme="majorHAnsi"/>
      <w:b/>
      <w:bCs/>
      <w:color w:val="003366"/>
    </w:rPr>
  </w:style>
  <w:style w:type="paragraph" w:styleId="Heading5">
    <w:name w:val="heading 5"/>
    <w:aliases w:val="H5"/>
    <w:basedOn w:val="Normal"/>
    <w:next w:val="Normal"/>
    <w:qFormat/>
    <w:rsid w:val="007B06A4"/>
    <w:pPr>
      <w:keepNext/>
      <w:numPr>
        <w:ilvl w:val="4"/>
        <w:numId w:val="12"/>
      </w:numPr>
      <w:spacing w:before="160"/>
      <w:outlineLvl w:val="4"/>
    </w:pPr>
    <w:rPr>
      <w:rFonts w:asciiTheme="majorHAnsi" w:hAnsiTheme="majorHAnsi"/>
      <w:i/>
      <w:iCs/>
      <w:color w:val="003366"/>
    </w:rPr>
  </w:style>
  <w:style w:type="paragraph" w:styleId="Heading6">
    <w:name w:val="heading 6"/>
    <w:basedOn w:val="Normal"/>
    <w:next w:val="Normal"/>
    <w:qFormat/>
    <w:rsid w:val="007B06A4"/>
    <w:pPr>
      <w:numPr>
        <w:ilvl w:val="5"/>
        <w:numId w:val="12"/>
      </w:numPr>
      <w:jc w:val="center"/>
      <w:outlineLvl w:val="5"/>
    </w:pPr>
    <w:rPr>
      <w:rFonts w:asciiTheme="majorHAnsi" w:hAnsiTheme="majorHAnsi"/>
      <w:b/>
      <w:bCs/>
      <w:color w:val="FFFFFF"/>
      <w:sz w:val="18"/>
    </w:rPr>
  </w:style>
  <w:style w:type="paragraph" w:styleId="Heading7">
    <w:name w:val="heading 7"/>
    <w:basedOn w:val="Normal"/>
    <w:next w:val="Normal"/>
    <w:qFormat/>
    <w:rsid w:val="007B06A4"/>
    <w:pPr>
      <w:numPr>
        <w:ilvl w:val="6"/>
        <w:numId w:val="12"/>
      </w:numPr>
      <w:pBdr>
        <w:bottom w:val="single" w:sz="18" w:space="1" w:color="009BCC"/>
      </w:pBdr>
      <w:spacing w:before="240" w:after="60"/>
      <w:ind w:left="0" w:firstLine="0"/>
      <w:outlineLvl w:val="6"/>
    </w:pPr>
    <w:rPr>
      <w:rFonts w:asciiTheme="majorHAnsi" w:hAnsiTheme="majorHAnsi"/>
      <w:b/>
      <w:color w:val="009BCC"/>
      <w:sz w:val="32"/>
    </w:rPr>
  </w:style>
  <w:style w:type="paragraph" w:styleId="Heading8">
    <w:name w:val="heading 8"/>
    <w:basedOn w:val="Normal"/>
    <w:next w:val="Normal"/>
    <w:qFormat/>
    <w:rsid w:val="007B06A4"/>
    <w:pPr>
      <w:numPr>
        <w:ilvl w:val="7"/>
        <w:numId w:val="12"/>
      </w:numPr>
      <w:spacing w:after="120"/>
      <w:outlineLvl w:val="7"/>
    </w:pPr>
    <w:rPr>
      <w:rFonts w:asciiTheme="majorHAnsi" w:hAnsiTheme="majorHAnsi"/>
      <w:b/>
      <w:bCs/>
      <w:color w:val="009BCC"/>
      <w:sz w:val="28"/>
    </w:rPr>
  </w:style>
  <w:style w:type="paragraph" w:styleId="Heading9">
    <w:name w:val="heading 9"/>
    <w:basedOn w:val="Normal"/>
    <w:next w:val="Normal"/>
    <w:qFormat/>
    <w:rsid w:val="007B06A4"/>
    <w:pPr>
      <w:numPr>
        <w:ilvl w:val="8"/>
        <w:numId w:val="12"/>
      </w:numPr>
      <w:spacing w:before="240" w:after="60"/>
      <w:outlineLvl w:val="8"/>
    </w:pPr>
    <w:rPr>
      <w:rFonts w:asciiTheme="majorHAnsi" w:hAnsiTheme="majorHAnsi"/>
      <w:b/>
      <w:color w:val="003366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F5424F"/>
    <w:rPr>
      <w:rFonts w:asciiTheme="majorHAnsi" w:eastAsia="Arial" w:hAnsiTheme="majorHAnsi" w:cs="Arial"/>
      <w:b/>
      <w:bCs/>
      <w:snapToGrid w:val="0"/>
      <w:color w:val="009BCC"/>
      <w:kern w:val="32"/>
      <w:sz w:val="32"/>
      <w:szCs w:val="32"/>
      <w:lang w:eastAsia="en-US"/>
    </w:rPr>
  </w:style>
  <w:style w:type="paragraph" w:customStyle="1" w:styleId="DisclaimerTitle">
    <w:name w:val="Disclaimer Title"/>
    <w:basedOn w:val="Normal"/>
    <w:rsid w:val="00810A0E"/>
    <w:pPr>
      <w:spacing w:after="180"/>
      <w:jc w:val="center"/>
    </w:pPr>
    <w:rPr>
      <w:b/>
      <w:bCs/>
      <w:i/>
      <w:iCs/>
    </w:rPr>
  </w:style>
  <w:style w:type="paragraph" w:styleId="BalloonText">
    <w:name w:val="Balloon Text"/>
    <w:basedOn w:val="Normal"/>
    <w:semiHidden/>
    <w:rsid w:val="00810A0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7B06A4"/>
    <w:rPr>
      <w:bCs/>
    </w:rPr>
  </w:style>
  <w:style w:type="character" w:styleId="CommentReference">
    <w:name w:val="annotation reference"/>
    <w:basedOn w:val="DefaultParagraphFont"/>
    <w:semiHidden/>
    <w:rsid w:val="00810A0E"/>
    <w:rPr>
      <w:sz w:val="16"/>
      <w:szCs w:val="16"/>
    </w:rPr>
  </w:style>
  <w:style w:type="paragraph" w:styleId="CommentText">
    <w:name w:val="annotation text"/>
    <w:basedOn w:val="Normal"/>
    <w:semiHidden/>
    <w:rsid w:val="00810A0E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semiHidden/>
    <w:rsid w:val="00810A0E"/>
    <w:rPr>
      <w:rFonts w:ascii="Arial" w:hAnsi="Arial"/>
      <w:b/>
      <w:bCs/>
    </w:rPr>
  </w:style>
  <w:style w:type="paragraph" w:customStyle="1" w:styleId="ContentsHeading">
    <w:name w:val="Contents Heading"/>
    <w:basedOn w:val="Heading1"/>
    <w:rsid w:val="00810A0E"/>
    <w:pPr>
      <w:numPr>
        <w:numId w:val="0"/>
      </w:numPr>
      <w:spacing w:after="400"/>
    </w:pPr>
  </w:style>
  <w:style w:type="character" w:styleId="Strong">
    <w:name w:val="Strong"/>
    <w:basedOn w:val="DefaultParagraphFont"/>
    <w:qFormat/>
    <w:rsid w:val="00810A0E"/>
    <w:rPr>
      <w:b/>
      <w:bCs/>
      <w:color w:val="003366"/>
    </w:rPr>
  </w:style>
  <w:style w:type="paragraph" w:styleId="Footer">
    <w:name w:val="footer"/>
    <w:aliases w:val="Capgemini Footer"/>
    <w:basedOn w:val="Normal"/>
    <w:link w:val="FooterChar"/>
    <w:rsid w:val="00810A0E"/>
    <w:pPr>
      <w:tabs>
        <w:tab w:val="center" w:pos="4680"/>
        <w:tab w:val="right" w:pos="9360"/>
      </w:tabs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sid w:val="00810A0E"/>
    <w:rPr>
      <w:vertAlign w:val="superscript"/>
    </w:rPr>
  </w:style>
  <w:style w:type="paragraph" w:styleId="FootnoteText">
    <w:name w:val="footnote text"/>
    <w:basedOn w:val="Normal"/>
    <w:semiHidden/>
    <w:rsid w:val="00810A0E"/>
    <w:rPr>
      <w:rFonts w:ascii="Times New Roman" w:hAnsi="Times New Roman"/>
    </w:rPr>
  </w:style>
  <w:style w:type="paragraph" w:styleId="Header">
    <w:name w:val="header"/>
    <w:aliases w:val="Capgemini Header"/>
    <w:basedOn w:val="Normal"/>
    <w:rsid w:val="00810A0E"/>
    <w:pPr>
      <w:tabs>
        <w:tab w:val="right" w:pos="9360"/>
      </w:tabs>
    </w:pPr>
    <w:rPr>
      <w:sz w:val="16"/>
    </w:rPr>
  </w:style>
  <w:style w:type="character" w:styleId="Hyperlink">
    <w:name w:val="Hyperlink"/>
    <w:basedOn w:val="DefaultParagraphFont"/>
    <w:uiPriority w:val="99"/>
    <w:rsid w:val="00810A0E"/>
    <w:rPr>
      <w:color w:val="0000FF"/>
      <w:u w:val="single"/>
    </w:rPr>
  </w:style>
  <w:style w:type="paragraph" w:styleId="ListBullet">
    <w:name w:val="List Bullet"/>
    <w:basedOn w:val="Normal"/>
    <w:link w:val="ListBulletChar"/>
    <w:rsid w:val="00810A0E"/>
    <w:pPr>
      <w:numPr>
        <w:numId w:val="1"/>
      </w:numPr>
      <w:kinsoku/>
    </w:pPr>
    <w:rPr>
      <w:rFonts w:eastAsia="Times New Roman"/>
      <w:color w:val="000000"/>
    </w:rPr>
  </w:style>
  <w:style w:type="character" w:customStyle="1" w:styleId="ListBulletChar">
    <w:name w:val="List Bullet Char"/>
    <w:basedOn w:val="DefaultParagraphFont"/>
    <w:link w:val="ListBullet"/>
    <w:rsid w:val="00810A0E"/>
    <w:rPr>
      <w:rFonts w:ascii="Arial" w:hAnsi="Arial" w:cs="Arial"/>
      <w:color w:val="000000"/>
      <w:lang w:val="en-US" w:eastAsia="en-US" w:bidi="ar-SA"/>
    </w:rPr>
  </w:style>
  <w:style w:type="paragraph" w:customStyle="1" w:styleId="TableText">
    <w:name w:val="Table Text"/>
    <w:basedOn w:val="Normal"/>
    <w:link w:val="TableTextCharChar"/>
    <w:rsid w:val="00810A0E"/>
    <w:pPr>
      <w:spacing w:before="60"/>
    </w:pPr>
  </w:style>
  <w:style w:type="character" w:customStyle="1" w:styleId="TableTextCharChar">
    <w:name w:val="Table Text Char Char"/>
    <w:basedOn w:val="DefaultParagraphFont"/>
    <w:link w:val="TableText"/>
    <w:rsid w:val="00810A0E"/>
    <w:rPr>
      <w:rFonts w:ascii="Arial" w:eastAsia="Arial" w:hAnsi="Arial" w:cs="Arial"/>
      <w:lang w:val="en-US" w:eastAsia="en-US" w:bidi="ar-SA"/>
    </w:rPr>
  </w:style>
  <w:style w:type="character" w:customStyle="1" w:styleId="TableTextChar">
    <w:name w:val="Table Text Char"/>
    <w:basedOn w:val="DefaultParagraphFont"/>
    <w:rsid w:val="00810A0E"/>
    <w:rPr>
      <w:rFonts w:ascii="Arial" w:eastAsia="Arial" w:hAnsi="Arial" w:cs="Arial"/>
      <w:lang w:val="en-US" w:eastAsia="en-US" w:bidi="ar-SA"/>
    </w:rPr>
  </w:style>
  <w:style w:type="paragraph" w:customStyle="1" w:styleId="TableBullets">
    <w:name w:val="Table Bullets"/>
    <w:basedOn w:val="Normal"/>
    <w:link w:val="TableBulletsCharChar"/>
    <w:rsid w:val="00810A0E"/>
    <w:pPr>
      <w:keepLines/>
      <w:numPr>
        <w:numId w:val="4"/>
      </w:numPr>
      <w:spacing w:before="60"/>
    </w:pPr>
  </w:style>
  <w:style w:type="character" w:customStyle="1" w:styleId="TableBulletsCharChar">
    <w:name w:val="Table Bullets Char Char"/>
    <w:basedOn w:val="DefaultParagraphFont"/>
    <w:link w:val="TableBullets"/>
    <w:rsid w:val="00810A0E"/>
    <w:rPr>
      <w:rFonts w:ascii="Arial" w:eastAsia="Arial" w:hAnsi="Arial" w:cs="Arial"/>
      <w:lang w:val="en-US" w:eastAsia="en-US" w:bidi="ar-SA"/>
    </w:rPr>
  </w:style>
  <w:style w:type="paragraph" w:styleId="TOC9">
    <w:name w:val="toc 9"/>
    <w:basedOn w:val="Normal"/>
    <w:next w:val="Normal"/>
    <w:autoRedefine/>
    <w:semiHidden/>
    <w:rsid w:val="00810A0E"/>
    <w:pPr>
      <w:spacing w:before="0"/>
      <w:ind w:left="1600"/>
    </w:pPr>
    <w:rPr>
      <w:rFonts w:ascii="Calibri" w:hAnsi="Calibri" w:cs="Times New Roman"/>
      <w:sz w:val="18"/>
      <w:szCs w:val="21"/>
    </w:rPr>
  </w:style>
  <w:style w:type="paragraph" w:customStyle="1" w:styleId="TitlePageTextBox">
    <w:name w:val="Title Page Text Box"/>
    <w:basedOn w:val="Normal"/>
    <w:rsid w:val="00810A0E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OC1">
    <w:name w:val="toc 1"/>
    <w:basedOn w:val="Normal"/>
    <w:next w:val="Normal"/>
    <w:autoRedefine/>
    <w:uiPriority w:val="39"/>
    <w:qFormat/>
    <w:rsid w:val="00DE2EB3"/>
    <w:pPr>
      <w:tabs>
        <w:tab w:val="left" w:pos="400"/>
        <w:tab w:val="right" w:leader="dot" w:pos="8990"/>
      </w:tabs>
      <w:spacing w:after="120"/>
    </w:pPr>
    <w:rPr>
      <w:rFonts w:ascii="Calibri" w:hAnsi="Calibri" w:cs="Times New Roman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qFormat/>
    <w:rsid w:val="00810A0E"/>
    <w:pPr>
      <w:spacing w:before="0"/>
      <w:ind w:left="200"/>
    </w:pPr>
    <w:rPr>
      <w:rFonts w:ascii="Calibri" w:hAnsi="Calibri" w:cs="Times New Roman"/>
      <w:smallCaps/>
      <w:szCs w:val="24"/>
    </w:rPr>
  </w:style>
  <w:style w:type="paragraph" w:styleId="TOC3">
    <w:name w:val="toc 3"/>
    <w:basedOn w:val="TOC2"/>
    <w:next w:val="Normal"/>
    <w:autoRedefine/>
    <w:uiPriority w:val="39"/>
    <w:qFormat/>
    <w:rsid w:val="00A00B6D"/>
    <w:pPr>
      <w:ind w:left="400"/>
    </w:pPr>
    <w:rPr>
      <w:i/>
      <w:iCs/>
      <w:smallCaps w:val="0"/>
    </w:rPr>
  </w:style>
  <w:style w:type="paragraph" w:styleId="TOC4">
    <w:name w:val="toc 4"/>
    <w:basedOn w:val="Normal"/>
    <w:next w:val="Normal"/>
    <w:autoRedefine/>
    <w:semiHidden/>
    <w:rsid w:val="00810A0E"/>
    <w:pPr>
      <w:spacing w:before="0"/>
      <w:ind w:left="600"/>
    </w:pPr>
    <w:rPr>
      <w:rFonts w:ascii="Calibri" w:hAnsi="Calibri" w:cs="Times New Roman"/>
      <w:sz w:val="18"/>
      <w:szCs w:val="21"/>
    </w:rPr>
  </w:style>
  <w:style w:type="paragraph" w:styleId="TOC5">
    <w:name w:val="toc 5"/>
    <w:basedOn w:val="Normal"/>
    <w:next w:val="Normal"/>
    <w:autoRedefine/>
    <w:semiHidden/>
    <w:rsid w:val="00810A0E"/>
    <w:pPr>
      <w:spacing w:before="0"/>
      <w:ind w:left="800"/>
    </w:pPr>
    <w:rPr>
      <w:rFonts w:ascii="Calibri" w:hAnsi="Calibri" w:cs="Times New Roman"/>
      <w:sz w:val="18"/>
      <w:szCs w:val="21"/>
    </w:rPr>
  </w:style>
  <w:style w:type="paragraph" w:styleId="TOC6">
    <w:name w:val="toc 6"/>
    <w:basedOn w:val="Normal"/>
    <w:next w:val="Normal"/>
    <w:autoRedefine/>
    <w:semiHidden/>
    <w:rsid w:val="00810A0E"/>
    <w:pPr>
      <w:spacing w:before="0"/>
      <w:ind w:left="1000"/>
    </w:pPr>
    <w:rPr>
      <w:rFonts w:ascii="Calibri" w:hAnsi="Calibri"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rsid w:val="00D20A8C"/>
    <w:pPr>
      <w:spacing w:after="120"/>
    </w:pPr>
    <w:rPr>
      <w:rFonts w:ascii="Calibri" w:hAnsi="Calibri" w:cs="Times New Roman"/>
      <w:b/>
      <w:caps/>
      <w:szCs w:val="21"/>
    </w:rPr>
  </w:style>
  <w:style w:type="paragraph" w:styleId="TOC8">
    <w:name w:val="toc 8"/>
    <w:basedOn w:val="Normal"/>
    <w:next w:val="Normal"/>
    <w:autoRedefine/>
    <w:uiPriority w:val="39"/>
    <w:rsid w:val="00D20A8C"/>
    <w:pPr>
      <w:spacing w:before="0"/>
      <w:ind w:left="198"/>
    </w:pPr>
    <w:rPr>
      <w:rFonts w:ascii="Calibri" w:hAnsi="Calibri" w:cs="Times New Roman"/>
      <w:szCs w:val="21"/>
    </w:rPr>
  </w:style>
  <w:style w:type="paragraph" w:customStyle="1" w:styleId="ListBulletSpace">
    <w:name w:val="List Bullet Space"/>
    <w:basedOn w:val="ListBullet"/>
    <w:rsid w:val="00810A0E"/>
    <w:pPr>
      <w:spacing w:after="240"/>
    </w:pPr>
  </w:style>
  <w:style w:type="paragraph" w:customStyle="1" w:styleId="TableHead">
    <w:name w:val="Table Head"/>
    <w:basedOn w:val="Normal"/>
    <w:rsid w:val="00810A0E"/>
    <w:pPr>
      <w:keepNext/>
      <w:spacing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810A0E"/>
    <w:pPr>
      <w:spacing w:line="320" w:lineRule="exact"/>
      <w:jc w:val="right"/>
    </w:pPr>
    <w:rPr>
      <w:noProof/>
      <w:sz w:val="24"/>
      <w:szCs w:val="24"/>
    </w:rPr>
  </w:style>
  <w:style w:type="paragraph" w:styleId="ListBullet2">
    <w:name w:val="List Bullet 2"/>
    <w:basedOn w:val="Normal"/>
    <w:link w:val="ListBullet2Char"/>
    <w:rsid w:val="00341B27"/>
    <w:pPr>
      <w:tabs>
        <w:tab w:val="num" w:pos="576"/>
      </w:tabs>
      <w:kinsoku/>
      <w:spacing w:before="60"/>
      <w:ind w:left="576" w:hanging="288"/>
    </w:pPr>
    <w:rPr>
      <w:rFonts w:eastAsia="Times New Roman"/>
      <w:color w:val="000000"/>
    </w:rPr>
  </w:style>
  <w:style w:type="character" w:customStyle="1" w:styleId="ListBullet2Char">
    <w:name w:val="List Bullet 2 Char"/>
    <w:basedOn w:val="DefaultParagraphFont"/>
    <w:link w:val="ListBullet2"/>
    <w:rsid w:val="00341B27"/>
    <w:rPr>
      <w:rFonts w:ascii="Arial" w:hAnsi="Arial" w:cs="Arial"/>
      <w:color w:val="000000"/>
      <w:lang w:val="en-US" w:eastAsia="en-US" w:bidi="ar-SA"/>
    </w:rPr>
  </w:style>
  <w:style w:type="paragraph" w:customStyle="1" w:styleId="ListBullet2Space">
    <w:name w:val="List Bullet 2 Space"/>
    <w:basedOn w:val="ListBullet2"/>
    <w:link w:val="ListBullet2SpaceChar"/>
    <w:rsid w:val="00810A0E"/>
    <w:pPr>
      <w:spacing w:after="240"/>
    </w:pPr>
  </w:style>
  <w:style w:type="character" w:customStyle="1" w:styleId="ListBullet2SpaceChar">
    <w:name w:val="List Bullet 2 Space Char"/>
    <w:basedOn w:val="ListBullet2Char"/>
    <w:link w:val="ListBullet2Space"/>
    <w:rsid w:val="00810A0E"/>
    <w:rPr>
      <w:rFonts w:ascii="Arial" w:hAnsi="Arial" w:cs="Arial"/>
      <w:color w:val="000000"/>
      <w:lang w:val="en-US" w:eastAsia="en-US" w:bidi="ar-SA"/>
    </w:rPr>
  </w:style>
  <w:style w:type="paragraph" w:styleId="ListBullet3">
    <w:name w:val="List Bullet 3"/>
    <w:basedOn w:val="Normal"/>
    <w:rsid w:val="00810A0E"/>
    <w:pPr>
      <w:numPr>
        <w:numId w:val="3"/>
      </w:numPr>
      <w:spacing w:before="20"/>
    </w:pPr>
  </w:style>
  <w:style w:type="paragraph" w:customStyle="1" w:styleId="ListBullet3Space">
    <w:name w:val="List Bullet 3 Space"/>
    <w:basedOn w:val="ListBullet3"/>
    <w:rsid w:val="00810A0E"/>
    <w:pPr>
      <w:spacing w:after="240"/>
    </w:pPr>
  </w:style>
  <w:style w:type="paragraph" w:styleId="TableofFigures">
    <w:name w:val="table of figures"/>
    <w:basedOn w:val="Normal"/>
    <w:next w:val="Normal"/>
    <w:semiHidden/>
    <w:rsid w:val="00810A0E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DefaultParagraphFont"/>
    <w:rsid w:val="00810A0E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810A0E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DefaultParagraphFont"/>
    <w:link w:val="CapgeminiCoverText"/>
    <w:rsid w:val="00810A0E"/>
    <w:rPr>
      <w:rFonts w:ascii="Arial" w:eastAsia="Arial" w:hAnsi="Arial"/>
      <w:b/>
      <w:bCs/>
      <w:color w:val="003366"/>
      <w:sz w:val="44"/>
      <w:szCs w:val="44"/>
      <w:lang w:val="en-US" w:eastAsia="en-US" w:bidi="ar-SA"/>
    </w:rPr>
  </w:style>
  <w:style w:type="paragraph" w:customStyle="1" w:styleId="CapgeminiCoverText2">
    <w:name w:val="Capgemini Cover Text 2"/>
    <w:basedOn w:val="Normal"/>
    <w:link w:val="CapgeminiCoverText2Char"/>
    <w:semiHidden/>
    <w:rsid w:val="00810A0E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DefaultParagraphFont"/>
    <w:link w:val="CapgeminiCoverText2"/>
    <w:rsid w:val="00810A0E"/>
    <w:rPr>
      <w:rFonts w:ascii="Arial" w:eastAsia="Arial" w:hAnsi="Arial" w:cs="Arial"/>
      <w:color w:val="003366"/>
      <w:sz w:val="32"/>
      <w:szCs w:val="32"/>
      <w:lang w:val="en-US" w:eastAsia="en-US" w:bidi="ar-SA"/>
    </w:rPr>
  </w:style>
  <w:style w:type="paragraph" w:customStyle="1" w:styleId="CapgeminiCoverText3">
    <w:name w:val="Capgemini Cover Text 3"/>
    <w:basedOn w:val="Normal"/>
    <w:link w:val="CapgeminiCoverText3Char"/>
    <w:semiHidden/>
    <w:rsid w:val="00810A0E"/>
    <w:pPr>
      <w:spacing w:before="0"/>
      <w:jc w:val="right"/>
    </w:pPr>
    <w:rPr>
      <w:rFonts w:ascii="Arial Bold" w:hAnsi="Arial Bold"/>
      <w:b/>
      <w:color w:val="003366"/>
    </w:rPr>
  </w:style>
  <w:style w:type="character" w:customStyle="1" w:styleId="CapgeminiCoverText3Char">
    <w:name w:val="Capgemini Cover Text 3 Char"/>
    <w:basedOn w:val="CapgeminiCoverTextChar"/>
    <w:link w:val="CapgeminiCoverText3"/>
    <w:rsid w:val="00810A0E"/>
    <w:rPr>
      <w:rFonts w:ascii="Arial Bold" w:eastAsia="Arial" w:hAnsi="Arial Bold" w:cs="Arial"/>
      <w:b/>
      <w:bCs/>
      <w:color w:val="003366"/>
      <w:sz w:val="44"/>
      <w:szCs w:val="44"/>
      <w:lang w:val="en-US" w:eastAsia="en-US" w:bidi="ar-SA"/>
    </w:rPr>
  </w:style>
  <w:style w:type="paragraph" w:customStyle="1" w:styleId="CapgeminiDisclaimer">
    <w:name w:val="Capgemini Disclaimer"/>
    <w:basedOn w:val="Normal"/>
    <w:semiHidden/>
    <w:rsid w:val="00810A0E"/>
    <w:pPr>
      <w:jc w:val="right"/>
    </w:pPr>
    <w:rPr>
      <w:color w:val="FFFFFF"/>
      <w:sz w:val="16"/>
      <w:szCs w:val="16"/>
    </w:rPr>
  </w:style>
  <w:style w:type="table" w:customStyle="1" w:styleId="CapgeminiTableStyle">
    <w:name w:val="Capgemini Table Style"/>
    <w:basedOn w:val="TableNormal"/>
    <w:rsid w:val="00810A0E"/>
    <w:rPr>
      <w:rFonts w:ascii="Arial" w:hAnsi="Arial"/>
    </w:rPr>
    <w:tblPr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</w:tblPr>
    <w:tblStylePr w:type="firstRow">
      <w:pPr>
        <w:keepNext/>
        <w:wordWrap/>
        <w:jc w:val="left"/>
      </w:pPr>
      <w:rPr>
        <w:rFonts w:ascii="Arial" w:hAnsi="Arial"/>
        <w:color w:val="FFFFFF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2">
    <w:name w:val="Capgemini Table Style_2"/>
    <w:basedOn w:val="TableNormal"/>
    <w:rsid w:val="00810A0E"/>
    <w:rPr>
      <w:rFonts w:ascii="Arial" w:hAnsi="Arial"/>
    </w:rPr>
    <w:tblPr>
      <w:tblBorders>
        <w:top w:val="single" w:sz="6" w:space="0" w:color="003366"/>
        <w:left w:val="single" w:sz="6" w:space="0" w:color="003366"/>
        <w:bottom w:val="single" w:sz="6" w:space="0" w:color="003366"/>
        <w:right w:val="single" w:sz="6" w:space="0" w:color="003366"/>
        <w:insideH w:val="single" w:sz="6" w:space="0" w:color="003366"/>
        <w:insideV w:val="single" w:sz="6" w:space="0" w:color="003366"/>
      </w:tblBorders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3366"/>
        <w:vAlign w:val="bottom"/>
      </w:tcPr>
    </w:tblStylePr>
  </w:style>
  <w:style w:type="character" w:customStyle="1" w:styleId="CapgeminiTableText">
    <w:name w:val="Capgemini Table Text"/>
    <w:basedOn w:val="DefaultParagraphFont"/>
    <w:rsid w:val="00810A0E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810A0E"/>
    <w:rPr>
      <w:iCs/>
    </w:rPr>
  </w:style>
  <w:style w:type="paragraph" w:styleId="DocumentMap">
    <w:name w:val="Document Map"/>
    <w:basedOn w:val="Normal"/>
    <w:semiHidden/>
    <w:rsid w:val="00810A0E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Normal"/>
    <w:rsid w:val="00810A0E"/>
    <w:pPr>
      <w:pBdr>
        <w:top w:val="single" w:sz="6" w:space="1" w:color="009BCC"/>
        <w:bottom w:val="single" w:sz="6" w:space="1" w:color="009BCC"/>
      </w:pBdr>
    </w:pPr>
    <w:rPr>
      <w:rFonts w:ascii="Arial Bold" w:hAnsi="Arial Bold"/>
      <w:b/>
      <w:bCs/>
      <w:color w:val="009BCC"/>
    </w:rPr>
  </w:style>
  <w:style w:type="paragraph" w:customStyle="1" w:styleId="ExhibitTitle">
    <w:name w:val="Exhibit Title"/>
    <w:basedOn w:val="ExhibitTitle1"/>
    <w:rsid w:val="00810A0E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character" w:styleId="FollowedHyperlink">
    <w:name w:val="FollowedHyperlink"/>
    <w:basedOn w:val="DefaultParagraphFont"/>
    <w:rsid w:val="00810A0E"/>
    <w:rPr>
      <w:rFonts w:ascii="Arial Narrow" w:hAnsi="Arial Narrow"/>
      <w:color w:val="00FFFF"/>
      <w:u w:val="single"/>
    </w:rPr>
  </w:style>
  <w:style w:type="character" w:styleId="PageNumber">
    <w:name w:val="page number"/>
    <w:basedOn w:val="DefaultParagraphFont"/>
    <w:rsid w:val="00810A0E"/>
  </w:style>
  <w:style w:type="paragraph" w:customStyle="1" w:styleId="ProposalSubTitle">
    <w:name w:val="Proposal SubTitle"/>
    <w:basedOn w:val="CapgeminiCoverText"/>
    <w:rsid w:val="00810A0E"/>
    <w:pPr>
      <w:spacing w:before="180"/>
    </w:pPr>
    <w:rPr>
      <w:sz w:val="28"/>
      <w:szCs w:val="28"/>
    </w:rPr>
  </w:style>
  <w:style w:type="paragraph" w:customStyle="1" w:styleId="ProposalTitle">
    <w:name w:val="Proposal Title"/>
    <w:basedOn w:val="CapgeminiCoverText"/>
    <w:rsid w:val="00810A0E"/>
    <w:rPr>
      <w:sz w:val="36"/>
      <w:szCs w:val="36"/>
    </w:rPr>
  </w:style>
  <w:style w:type="paragraph" w:customStyle="1" w:styleId="Question">
    <w:name w:val="Question"/>
    <w:basedOn w:val="Normal"/>
    <w:next w:val="Normal"/>
    <w:rsid w:val="00810A0E"/>
    <w:pPr>
      <w:keepNext/>
      <w:pBdr>
        <w:top w:val="single" w:sz="2" w:space="1" w:color="009BCC"/>
        <w:left w:val="single" w:sz="2" w:space="4" w:color="009BCC"/>
        <w:bottom w:val="single" w:sz="2" w:space="1" w:color="009BCC"/>
        <w:right w:val="single" w:sz="2" w:space="4" w:color="009BCC"/>
      </w:pBdr>
      <w:shd w:val="solid" w:color="009BCC" w:fill="003366"/>
      <w:spacing w:before="160" w:line="240" w:lineRule="exact"/>
    </w:pPr>
    <w:rPr>
      <w:rFonts w:ascii="Arial Bold" w:hAnsi="Arial Bold"/>
      <w:b/>
      <w:bCs/>
      <w:color w:val="FFFFFF"/>
    </w:rPr>
  </w:style>
  <w:style w:type="paragraph" w:customStyle="1" w:styleId="Question1">
    <w:name w:val="Question 1"/>
    <w:basedOn w:val="Question"/>
    <w:next w:val="Normal"/>
    <w:rsid w:val="00810A0E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Subheading">
    <w:name w:val="Resume Subheading"/>
    <w:basedOn w:val="Heading1"/>
    <w:autoRedefine/>
    <w:rsid w:val="00810A0E"/>
    <w:pPr>
      <w:numPr>
        <w:numId w:val="0"/>
      </w:num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810A0E"/>
  </w:style>
  <w:style w:type="paragraph" w:styleId="Title">
    <w:name w:val="Title"/>
    <w:basedOn w:val="Heading4"/>
    <w:qFormat/>
    <w:rsid w:val="00810A0E"/>
    <w:pPr>
      <w:jc w:val="center"/>
    </w:pPr>
    <w:rPr>
      <w:sz w:val="24"/>
      <w:szCs w:val="24"/>
    </w:rPr>
  </w:style>
  <w:style w:type="paragraph" w:customStyle="1" w:styleId="TOCTitle">
    <w:name w:val="TOC_Title"/>
    <w:basedOn w:val="CapgeminiDisclaimer"/>
    <w:rsid w:val="00810A0E"/>
    <w:pPr>
      <w:spacing w:after="280"/>
      <w:jc w:val="left"/>
    </w:pPr>
    <w:rPr>
      <w:rFonts w:ascii="Arial Bold" w:hAnsi="Arial Bold"/>
      <w:color w:val="003366"/>
      <w:sz w:val="32"/>
      <w:szCs w:val="32"/>
    </w:rPr>
  </w:style>
  <w:style w:type="table" w:styleId="TableGrid">
    <w:name w:val="Table Grid"/>
    <w:basedOn w:val="TableNormal"/>
    <w:rsid w:val="00810A0E"/>
    <w:pPr>
      <w:kinsoku w:val="0"/>
      <w:spacing w:before="120" w:line="264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Bullets2">
    <w:name w:val="Table Bullets 2"/>
    <w:basedOn w:val="TableBullets"/>
    <w:rsid w:val="003D2798"/>
    <w:pPr>
      <w:numPr>
        <w:ilvl w:val="1"/>
        <w:numId w:val="5"/>
      </w:numPr>
      <w:spacing w:before="20"/>
    </w:pPr>
  </w:style>
  <w:style w:type="paragraph" w:styleId="NormalWeb">
    <w:name w:val="Normal (Web)"/>
    <w:basedOn w:val="Normal"/>
    <w:rsid w:val="00690A03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i-FI" w:eastAsia="fi-FI"/>
    </w:rPr>
  </w:style>
  <w:style w:type="character" w:styleId="Emphasis">
    <w:name w:val="Emphasis"/>
    <w:basedOn w:val="DefaultParagraphFont"/>
    <w:qFormat/>
    <w:rsid w:val="003F22AB"/>
    <w:rPr>
      <w:rFonts w:asciiTheme="minorHAnsi" w:hAnsiTheme="minorHAnsi"/>
      <w:i/>
      <w:iCs/>
      <w:sz w:val="20"/>
    </w:rPr>
  </w:style>
  <w:style w:type="character" w:customStyle="1" w:styleId="Heading2Char">
    <w:name w:val="Heading 2 Char"/>
    <w:aliases w:val="H2 Char"/>
    <w:basedOn w:val="DefaultParagraphFont"/>
    <w:link w:val="Heading2"/>
    <w:rsid w:val="007B06A4"/>
    <w:rPr>
      <w:rFonts w:asciiTheme="majorHAnsi" w:eastAsia="Arial" w:hAnsiTheme="majorHAnsi" w:cs="Arial"/>
      <w:b/>
      <w:bCs/>
      <w:iCs/>
      <w:color w:val="009BCC"/>
      <w:sz w:val="28"/>
      <w:szCs w:val="28"/>
      <w:lang w:val="en-US" w:eastAsia="en-US"/>
    </w:rPr>
  </w:style>
  <w:style w:type="character" w:customStyle="1" w:styleId="Heading4Char">
    <w:name w:val="Heading 4 Char"/>
    <w:aliases w:val="H4 Char"/>
    <w:basedOn w:val="DefaultParagraphFont"/>
    <w:link w:val="Heading4"/>
    <w:rsid w:val="007B06A4"/>
    <w:rPr>
      <w:rFonts w:asciiTheme="majorHAnsi" w:eastAsia="Arial" w:hAnsiTheme="majorHAnsi" w:cs="Arial"/>
      <w:b/>
      <w:bCs/>
      <w:color w:val="003366"/>
      <w:lang w:val="en-US" w:eastAsia="en-US"/>
    </w:rPr>
  </w:style>
  <w:style w:type="character" w:customStyle="1" w:styleId="Heading3Char">
    <w:name w:val="Heading 3 Char"/>
    <w:aliases w:val="H3 Char"/>
    <w:basedOn w:val="DefaultParagraphFont"/>
    <w:link w:val="Heading3"/>
    <w:rsid w:val="007B06A4"/>
    <w:rPr>
      <w:rFonts w:asciiTheme="majorHAnsi" w:eastAsia="Arial" w:hAnsiTheme="majorHAnsi" w:cs="Arial"/>
      <w:b/>
      <w:bCs/>
      <w:color w:val="003366"/>
      <w:sz w:val="24"/>
      <w:szCs w:val="22"/>
      <w:lang w:val="en-US" w:eastAsia="en-US"/>
    </w:rPr>
  </w:style>
  <w:style w:type="paragraph" w:customStyle="1" w:styleId="StilOverskrift8Fr2pt">
    <w:name w:val="Stil Overskrift 8 + Før:  2 pt"/>
    <w:basedOn w:val="Heading8"/>
    <w:rsid w:val="00D3283B"/>
    <w:pPr>
      <w:keepNext/>
      <w:kinsoku/>
      <w:spacing w:before="40" w:after="0" w:line="240" w:lineRule="auto"/>
      <w:jc w:val="center"/>
    </w:pPr>
    <w:rPr>
      <w:rFonts w:eastAsia="Times New Roman" w:cs="Times New Roman"/>
      <w:smallCaps/>
      <w:color w:val="FFFFFF"/>
    </w:rPr>
  </w:style>
  <w:style w:type="paragraph" w:styleId="ListParagraph">
    <w:name w:val="List Paragraph"/>
    <w:basedOn w:val="Normal"/>
    <w:uiPriority w:val="34"/>
    <w:qFormat/>
    <w:rsid w:val="003F22AB"/>
    <w:pPr>
      <w:kinsoku/>
      <w:spacing w:after="120" w:line="240" w:lineRule="auto"/>
      <w:ind w:left="720"/>
      <w:contextualSpacing/>
    </w:pPr>
    <w:rPr>
      <w:rFonts w:ascii="Calibri" w:eastAsia="Times New Roman" w:hAnsi="Calibri" w:cs="Times New Roman"/>
      <w:szCs w:val="22"/>
    </w:rPr>
  </w:style>
  <w:style w:type="paragraph" w:styleId="NoSpacing">
    <w:name w:val="No Spacing"/>
    <w:link w:val="NoSpacingChar"/>
    <w:uiPriority w:val="1"/>
    <w:qFormat/>
    <w:rsid w:val="00F13E96"/>
    <w:rPr>
      <w:rFonts w:ascii="Calibri" w:hAnsi="Calibri" w:cs="Mangal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13E96"/>
    <w:rPr>
      <w:rFonts w:ascii="Calibri" w:hAnsi="Calibri" w:cs="Mangal"/>
      <w:sz w:val="22"/>
      <w:szCs w:val="22"/>
      <w:lang w:val="en-US" w:eastAsia="en-US" w:bidi="ar-SA"/>
    </w:rPr>
  </w:style>
  <w:style w:type="paragraph" w:styleId="TOCHeading">
    <w:name w:val="TOC Heading"/>
    <w:basedOn w:val="Heading1"/>
    <w:next w:val="Normal"/>
    <w:uiPriority w:val="39"/>
    <w:qFormat/>
    <w:rsid w:val="006D724E"/>
    <w:pPr>
      <w:keepLines/>
      <w:numPr>
        <w:numId w:val="0"/>
      </w:numPr>
      <w:kinsoku/>
      <w:spacing w:before="480" w:after="240" w:line="276" w:lineRule="auto"/>
      <w:outlineLvl w:val="9"/>
    </w:pPr>
  </w:style>
  <w:style w:type="paragraph" w:customStyle="1" w:styleId="Heading71">
    <w:name w:val="Heading 71"/>
    <w:basedOn w:val="Normal"/>
    <w:next w:val="Normal"/>
    <w:qFormat/>
    <w:rsid w:val="007B06A4"/>
    <w:pPr>
      <w:pBdr>
        <w:bottom w:val="single" w:sz="18" w:space="1" w:color="009BCC"/>
      </w:pBdr>
      <w:spacing w:before="240" w:after="60"/>
    </w:pPr>
    <w:rPr>
      <w:rFonts w:asciiTheme="majorHAnsi" w:hAnsiTheme="majorHAnsi"/>
      <w:b/>
      <w:color w:val="009BCC"/>
      <w:sz w:val="32"/>
    </w:rPr>
  </w:style>
  <w:style w:type="character" w:customStyle="1" w:styleId="FooterChar">
    <w:name w:val="Footer Char"/>
    <w:aliases w:val="Capgemini Footer Char"/>
    <w:basedOn w:val="DefaultParagraphFont"/>
    <w:link w:val="Footer"/>
    <w:rsid w:val="00E46B82"/>
    <w:rPr>
      <w:rFonts w:asciiTheme="minorHAnsi" w:eastAsia="Arial" w:hAnsiTheme="minorHAnsi" w:cs="Arial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8192">
          <w:marLeft w:val="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3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59823">
                      <w:marLeft w:val="0"/>
                      <w:marRight w:val="0"/>
                      <w:marTop w:val="0"/>
                      <w:marBottom w:val="167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1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5.emf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package" Target="embeddings/Microsoft_Word_Document3.docx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ma3jj.axshare.com/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package" Target="embeddings/Microsoft_Word_Document2.docx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package" Target="embeddings/Microsoft_Word_Document4.docx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te\AppData\Roaming\Microsoft\Templates\Capgemini%20and%20Kystverke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E7D746AED4144D86A54BBDF7DCE891" ma:contentTypeVersion="4" ma:contentTypeDescription="Create a new document." ma:contentTypeScope="" ma:versionID="3b4ec4ddf6493374afe3f9d593c50658">
  <xsd:schema xmlns:xsd="http://www.w3.org/2001/XMLSchema" xmlns:p="http://schemas.microsoft.com/office/2006/metadata/properties" xmlns:ns2="e83a165c-1e8b-42fe-b3c7-06f4a0a4a069" targetNamespace="http://schemas.microsoft.com/office/2006/metadata/properties" ma:root="true" ma:fieldsID="c3ac95a60865b1b096ec5725a4b28567" ns2:_="">
    <xsd:import namespace="e83a165c-1e8b-42fe-b3c7-06f4a0a4a069"/>
    <xsd:element name="properties">
      <xsd:complexType>
        <xsd:sequence>
          <xsd:element name="documentManagement">
            <xsd:complexType>
              <xsd:all>
                <xsd:element ref="ns2:Applikasjon" minOccurs="0"/>
                <xsd:element ref="ns2:Dokumenttype" minOccurs="0"/>
                <xsd:element ref="ns2:Beskrivels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e83a165c-1e8b-42fe-b3c7-06f4a0a4a069" elementFormDefault="qualified">
    <xsd:import namespace="http://schemas.microsoft.com/office/2006/documentManagement/types"/>
    <xsd:element name="Applikasjon" ma:index="2" nillable="true" ma:displayName="Applikasjon" ma:list="{1dc578cb-d3d5-4352-911b-b3a85760fade}" ma:internalName="Applikasjon" ma:showField="Titl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kumenttype" ma:index="3" nillable="true" ma:displayName="Dokumenttype" ma:description="Hvilke(n) type dokument dette er." ma:list="{277ceb3b-5234-4ceb-820c-8ed0cbacb352}" ma:internalName="Dokumenttype" ma:readOnly="false" ma:showField="Titl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Beskrivelse" ma:index="4" nillable="true" ma:displayName="Beskrivelse" ma:internalName="Beskrivels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7" ma:displayName="Content Type" ma:readOnly="tru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Beskrivelse xmlns="e83a165c-1e8b-42fe-b3c7-06f4a0a4a069">Overføring av losens variable tillegg og timer fra Njord til Formula </Beskrivelse>
    <Applikasjon xmlns="e83a165c-1e8b-42fe-b3c7-06f4a0a4a069"/>
    <Dokumenttype xmlns="e83a165c-1e8b-42fe-b3c7-06f4a0a4a069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7A758B-D156-49A2-934C-32C50DDB6A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3a165c-1e8b-42fe-b3c7-06f4a0a4a069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FAE1410-E1BA-4C6B-B53A-B0942027646C}">
  <ds:schemaRefs>
    <ds:schemaRef ds:uri="http://schemas.microsoft.com/office/2006/metadata/properties"/>
    <ds:schemaRef ds:uri="e83a165c-1e8b-42fe-b3c7-06f4a0a4a069"/>
  </ds:schemaRefs>
</ds:datastoreItem>
</file>

<file path=customXml/itemProps3.xml><?xml version="1.0" encoding="utf-8"?>
<ds:datastoreItem xmlns:ds="http://schemas.openxmlformats.org/officeDocument/2006/customXml" ds:itemID="{B3B52FD3-C68D-42EB-A55F-F174B9FC8D9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D1C209-A475-4B87-94B3-364160E44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Capgemini and Kystverket Template.dotx</Template>
  <TotalTime>312</TotalTime>
  <Pages>5</Pages>
  <Words>843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Integrasjonstest mot Formula</vt:lpstr>
    </vt:vector>
  </TitlesOfParts>
  <Company>Capgemini</Company>
  <LinksUpToDate>false</LinksUpToDate>
  <CharactersWithSpaces>5304</CharactersWithSpaces>
  <SharedDoc>false</SharedDoc>
  <HLinks>
    <vt:vector size="24" baseType="variant"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_Toc222808697</vt:lpwstr>
      </vt:variant>
      <vt:variant>
        <vt:i4>1835062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_Toc222808696</vt:lpwstr>
      </vt:variant>
      <vt:variant>
        <vt:i4>1835062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_Toc222808695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_Toc222808694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Integrasjonstest mot Formula</dc:title>
  <dc:subject>Aktiviteter, detaljer og grovestimater</dc:subject>
  <dc:creator>Bente</dc:creator>
  <cp:lastModifiedBy>Stein Skaara</cp:lastModifiedBy>
  <cp:revision>17</cp:revision>
  <cp:lastPrinted>2009-02-11T15:08:00Z</cp:lastPrinted>
  <dcterms:created xsi:type="dcterms:W3CDTF">2015-05-12T10:38:00Z</dcterms:created>
  <dcterms:modified xsi:type="dcterms:W3CDTF">2015-08-19T13:26:00Z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0x010100ADE7D746AED4144D86A54BBDF7DCE891</vt:lpwstr>
  </property>
</Properties>
</file>